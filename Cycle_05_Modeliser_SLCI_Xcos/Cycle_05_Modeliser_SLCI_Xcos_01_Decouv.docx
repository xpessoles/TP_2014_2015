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lledutableau"/>
        <w:tblW w:w="10066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8365"/>
      </w:tblGrid>
      <w:tr w:rsidR="00DB7121" w:rsidRPr="00AF1680" w:rsidTr="00CD65A7">
        <w:trPr>
          <w:trHeight w:val="1006"/>
        </w:trPr>
        <w:tc>
          <w:tcPr>
            <w:tcW w:w="10066" w:type="dxa"/>
            <w:gridSpan w:val="2"/>
            <w:shd w:val="clear" w:color="auto" w:fill="595959" w:themeFill="text1" w:themeFillTint="A6"/>
            <w:vAlign w:val="center"/>
          </w:tcPr>
          <w:p w:rsidR="00EB6B4D" w:rsidRDefault="00EB6B4D" w:rsidP="00CD65A7">
            <w:pPr>
              <w:spacing w:before="120"/>
              <w:jc w:val="center"/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</w:pPr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 xml:space="preserve">CI </w:t>
            </w:r>
            <w:r w:rsidR="008E1898"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2</w:t>
            </w:r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 xml:space="preserve"> : </w:t>
            </w:r>
            <w:r w:rsidR="00E8490B"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Étude</w:t>
            </w:r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 xml:space="preserve"> d</w:t>
            </w:r>
            <w:r w:rsidR="008E1898"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u comportement des Systèmes Linéaires Continus Invariants</w:t>
            </w:r>
          </w:p>
          <w:p w:rsidR="003059A8" w:rsidRPr="00375DE6" w:rsidRDefault="003059A8" w:rsidP="00CD65A7">
            <w:pPr>
              <w:spacing w:before="120"/>
              <w:jc w:val="center"/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</w:pPr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ANALYSE ET MODELISATION</w:t>
            </w:r>
          </w:p>
        </w:tc>
      </w:tr>
      <w:tr w:rsidR="00DB7121" w:rsidRPr="00AF1680" w:rsidTr="0059248F">
        <w:trPr>
          <w:trHeight w:val="3225"/>
        </w:trPr>
        <w:tc>
          <w:tcPr>
            <w:tcW w:w="1701" w:type="dxa"/>
            <w:shd w:val="clear" w:color="auto" w:fill="B5CE9D"/>
          </w:tcPr>
          <w:p w:rsidR="003059A8" w:rsidRDefault="003059A8" w:rsidP="00F657BA">
            <w:pPr>
              <w:pStyle w:val="Titre7"/>
              <w:keepNext/>
              <w:keepLines/>
              <w:spacing w:before="200"/>
              <w:jc w:val="both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Cycle 5</w:t>
            </w:r>
          </w:p>
          <w:p w:rsidR="00DB7121" w:rsidRPr="00375DE6" w:rsidRDefault="00EB6B4D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Support</w:t>
            </w:r>
          </w:p>
        </w:tc>
        <w:tc>
          <w:tcPr>
            <w:tcW w:w="8365" w:type="dxa"/>
          </w:tcPr>
          <w:p w:rsidR="00DB7121" w:rsidRPr="00375DE6" w:rsidRDefault="00E8490B" w:rsidP="00F657BA">
            <w:pPr>
              <w:pStyle w:val="Paragraphedeliste"/>
              <w:tabs>
                <w:tab w:val="left" w:pos="885"/>
              </w:tabs>
              <w:spacing w:before="120"/>
              <w:ind w:left="885" w:right="-108"/>
              <w:jc w:val="left"/>
              <w:rPr>
                <w:b/>
                <w:i/>
                <w:kern w:val="32"/>
                <w:sz w:val="32"/>
                <w:szCs w:val="32"/>
              </w:rPr>
            </w:pPr>
            <w:r>
              <w:rPr>
                <w:b/>
                <w:i/>
                <w:noProof/>
                <w:kern w:val="32"/>
                <w:sz w:val="32"/>
                <w:szCs w:val="32"/>
                <w:lang w:eastAsia="fr-FR" w:bidi="ar-SA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3448050</wp:posOffset>
                  </wp:positionH>
                  <wp:positionV relativeFrom="paragraph">
                    <wp:posOffset>197485</wp:posOffset>
                  </wp:positionV>
                  <wp:extent cx="1214755" cy="586740"/>
                  <wp:effectExtent l="19050" t="0" r="4445" b="0"/>
                  <wp:wrapNone/>
                  <wp:docPr id="5" name="Image 9" descr="E:\Dropbox\PartageXavier\Informatique\Cours\CI_01_Architecture\01_ArchitectureMaterielle\png\logo_scila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E:\Dropbox\PartageXavier\Informatique\Cours\CI_01_Architecture\01_ArchitectureMaterielle\png\logo_scila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755" cy="586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i/>
                <w:noProof/>
                <w:kern w:val="32"/>
                <w:sz w:val="32"/>
                <w:szCs w:val="32"/>
                <w:lang w:eastAsia="fr-FR" w:bidi="ar-SA"/>
              </w:rPr>
              <w:drawing>
                <wp:anchor distT="0" distB="0" distL="114300" distR="114300" simplePos="0" relativeHeight="251644927" behindDoc="0" locked="0" layoutInCell="1" allowOverlap="1">
                  <wp:simplePos x="0" y="0"/>
                  <wp:positionH relativeFrom="column">
                    <wp:posOffset>103505</wp:posOffset>
                  </wp:positionH>
                  <wp:positionV relativeFrom="paragraph">
                    <wp:posOffset>140970</wp:posOffset>
                  </wp:positionV>
                  <wp:extent cx="3242945" cy="1546225"/>
                  <wp:effectExtent l="19050" t="0" r="0" b="0"/>
                  <wp:wrapNone/>
                  <wp:docPr id="12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2945" cy="154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1E2226" w:rsidRPr="00EB6B4D" w:rsidRDefault="008906AD" w:rsidP="00EB6B4D">
            <w:pPr>
              <w:tabs>
                <w:tab w:val="left" w:pos="885"/>
              </w:tabs>
              <w:spacing w:before="120"/>
              <w:ind w:right="-108"/>
              <w:jc w:val="left"/>
              <w:rPr>
                <w:rFonts w:cs="Arial"/>
                <w:kern w:val="32"/>
              </w:rPr>
            </w:pPr>
            <w:r>
              <w:rPr>
                <w:rFonts w:asciiTheme="majorHAnsi" w:eastAsiaTheme="majorEastAsia" w:hAnsiTheme="majorHAnsi" w:cstheme="majorBidi"/>
                <w:i/>
                <w:iCs/>
                <w:color w:val="404040" w:themeColor="text1" w:themeTint="BF"/>
                <w:sz w:val="28"/>
                <w:szCs w:val="28"/>
                <w:lang w:bidi="ar-SA"/>
              </w:rPr>
              <w:pict>
                <v:shapetype id="_x0000_t136" coordsize="21600,21600" o:spt="136" adj="10800" path="m@7,l@8,m@5,21600l@6,21600e">
                  <v:formulas>
                    <v:f eqn="sum #0 0 10800"/>
                    <v:f eqn="prod #0 2 1"/>
                    <v:f eqn="sum 21600 0 @1"/>
                    <v:f eqn="sum 0 0 @2"/>
                    <v:f eqn="sum 21600 0 @3"/>
                    <v:f eqn="if @0 @3 0"/>
                    <v:f eqn="if @0 21600 @1"/>
                    <v:f eqn="if @0 0 @2"/>
                    <v:f eqn="if @0 @4 21600"/>
                    <v:f eqn="mid @5 @6"/>
                    <v:f eqn="mid @8 @5"/>
                    <v:f eqn="mid @7 @8"/>
                    <v:f eqn="mid @6 @7"/>
                    <v:f eqn="sum @6 0 @5"/>
                  </v:formulas>
                  <v:path textpathok="t" o:connecttype="custom" o:connectlocs="@9,0;@10,10800;@11,21600;@12,10800" o:connectangles="270,180,90,0"/>
                  <v:textpath on="t" fitshape="t"/>
                  <v:handles>
                    <v:h position="#0,bottomRight" xrange="6629,14971"/>
                  </v:handles>
                  <o:lock v:ext="edit" text="t" shapetype="t"/>
                </v:shapetype>
                <v:shape id="_x0000_s1033" type="#_x0000_t136" style="position:absolute;margin-left:190.2pt;margin-top:68.95pt;width:214.55pt;height:61.65pt;z-index:251645952;mso-position-horizontal-relative:text;mso-position-vertical-relative:text" fillcolor="#00b0f0" stroked="f" strokecolor="#92d050">
                  <v:fill opacity=".5"/>
                  <v:shadow on="t" opacity="52429f"/>
                  <v:textpath style="font-family:&quot;Arial Black&quot;;font-size:18pt;font-style:italic;v-text-kern:t" trim="t" fitpath="t" string="Axe Emericc&#10;Scilab - XCos"/>
                </v:shape>
              </w:pict>
            </w:r>
          </w:p>
        </w:tc>
      </w:tr>
      <w:tr w:rsidR="00DB7121" w:rsidRPr="00375DE6" w:rsidTr="0059248F">
        <w:trPr>
          <w:trHeight w:val="8359"/>
        </w:trPr>
        <w:tc>
          <w:tcPr>
            <w:tcW w:w="1701" w:type="dxa"/>
            <w:shd w:val="clear" w:color="auto" w:fill="B5CE9D"/>
          </w:tcPr>
          <w:p w:rsidR="00DB7121" w:rsidRPr="00375DE6" w:rsidRDefault="00EB6B4D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Objectifs</w:t>
            </w:r>
          </w:p>
        </w:tc>
        <w:tc>
          <w:tcPr>
            <w:tcW w:w="8365" w:type="dxa"/>
          </w:tcPr>
          <w:p w:rsidR="008E1898" w:rsidRDefault="008E1898" w:rsidP="008E1898">
            <w:pPr>
              <w:jc w:val="left"/>
              <w:rPr>
                <w:b/>
              </w:rPr>
            </w:pPr>
            <w:r>
              <w:rPr>
                <w:b/>
              </w:rPr>
              <w:t>Modéliser</w:t>
            </w:r>
            <w:r w:rsidR="00E454CE">
              <w:rPr>
                <w:b/>
              </w:rPr>
              <w:t> </w:t>
            </w:r>
            <w:r>
              <w:rPr>
                <w:b/>
              </w:rPr>
              <w:t>– Proposer un modèle</w:t>
            </w:r>
          </w:p>
          <w:p w:rsidR="008E1898" w:rsidRPr="008E1898" w:rsidRDefault="008E1898" w:rsidP="008E1898">
            <w:pPr>
              <w:jc w:val="left"/>
            </w:pPr>
            <w:r w:rsidRPr="008E1898">
              <w:t>Un système étant fourni, et les exigences définies, l’étudiant doit être capable de :</w:t>
            </w:r>
          </w:p>
          <w:p w:rsidR="008E1898" w:rsidRPr="008E1898" w:rsidRDefault="008E1898" w:rsidP="008E1898">
            <w:pPr>
              <w:jc w:val="left"/>
            </w:pPr>
            <w:r w:rsidRPr="008E1898">
              <w:t>- proposer un modèle de connaissance du système ou partie du systè</w:t>
            </w:r>
            <w:r>
              <w:t>me à partir des lois physiques  (Mod-C4).</w:t>
            </w:r>
          </w:p>
          <w:p w:rsidR="00E454CE" w:rsidRDefault="008E1898" w:rsidP="00E454CE">
            <w:pPr>
              <w:jc w:val="left"/>
              <w:rPr>
                <w:b/>
              </w:rPr>
            </w:pPr>
            <w:r>
              <w:rPr>
                <w:b/>
              </w:rPr>
              <w:t>Résoudre</w:t>
            </w:r>
            <w:r w:rsidR="00E454CE">
              <w:rPr>
                <w:b/>
              </w:rPr>
              <w:t> :</w:t>
            </w:r>
          </w:p>
          <w:p w:rsidR="008E1898" w:rsidRDefault="008E1898" w:rsidP="008E1898">
            <w:pPr>
              <w:jc w:val="left"/>
            </w:pPr>
            <w:r>
              <w:t>À partir des modèles retenus l’étudiant doit être capable de :</w:t>
            </w:r>
          </w:p>
          <w:p w:rsidR="008E1898" w:rsidRDefault="008E1898" w:rsidP="008E1898">
            <w:pPr>
              <w:jc w:val="left"/>
            </w:pPr>
            <w:r>
              <w:t>- choisir une méthode de résolution analytique, graphique, numérique ;</w:t>
            </w:r>
          </w:p>
          <w:p w:rsidR="00E454CE" w:rsidRDefault="008E1898" w:rsidP="000F010C">
            <w:pPr>
              <w:jc w:val="left"/>
            </w:pPr>
            <w:r>
              <w:t>- mettre en œuvre une méthode de résolution</w:t>
            </w:r>
            <w:r w:rsidR="000F010C">
              <w:t xml:space="preserve"> (Rés-C5)</w:t>
            </w:r>
            <w:r>
              <w:t>.</w:t>
            </w:r>
          </w:p>
          <w:p w:rsidR="000F010C" w:rsidRPr="00E454CE" w:rsidRDefault="000F010C" w:rsidP="000F010C">
            <w:pPr>
              <w:jc w:val="left"/>
            </w:pPr>
            <w:r>
              <w:rPr>
                <w:noProof/>
                <w:lang w:eastAsia="fr-FR" w:bidi="ar-SA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528490</wp:posOffset>
                  </wp:positionH>
                  <wp:positionV relativeFrom="paragraph">
                    <wp:posOffset>247856</wp:posOffset>
                  </wp:positionV>
                  <wp:extent cx="4192342" cy="3103809"/>
                  <wp:effectExtent l="19050" t="0" r="0" b="0"/>
                  <wp:wrapNone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2342" cy="310380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45C82" w:rsidRPr="003B6377" w:rsidTr="0059248F">
        <w:trPr>
          <w:trHeight w:val="101"/>
        </w:trPr>
        <w:tc>
          <w:tcPr>
            <w:tcW w:w="1701" w:type="dxa"/>
            <w:shd w:val="clear" w:color="auto" w:fill="B5CE9D"/>
            <w:vAlign w:val="center"/>
          </w:tcPr>
          <w:p w:rsidR="00C45C82" w:rsidRPr="003B6377" w:rsidRDefault="00717AA6" w:rsidP="0059248F">
            <w:pPr>
              <w:pStyle w:val="Titre7"/>
              <w:keepNext/>
              <w:keepLines/>
              <w:spacing w:before="200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4"/>
                <w:lang w:bidi="ar-SA"/>
              </w:rPr>
            </w:pPr>
            <w:r w:rsidRPr="003B6377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4"/>
                <w:lang w:bidi="ar-SA"/>
              </w:rPr>
              <w:t>Documents</w:t>
            </w:r>
          </w:p>
        </w:tc>
        <w:tc>
          <w:tcPr>
            <w:tcW w:w="8365" w:type="dxa"/>
            <w:vAlign w:val="center"/>
          </w:tcPr>
          <w:p w:rsidR="00717AA6" w:rsidRPr="003B6377" w:rsidRDefault="004211E7" w:rsidP="000F010C">
            <w:pPr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28"/>
                <w:szCs w:val="24"/>
              </w:rPr>
            </w:pPr>
            <w:r w:rsidRPr="003B6377">
              <w:rPr>
                <w:b/>
                <w:i/>
                <w:kern w:val="32"/>
                <w:sz w:val="28"/>
                <w:szCs w:val="24"/>
              </w:rPr>
              <w:t xml:space="preserve">Documentation </w:t>
            </w:r>
            <w:r w:rsidR="000F010C" w:rsidRPr="003B6377">
              <w:rPr>
                <w:b/>
                <w:i/>
                <w:kern w:val="32"/>
                <w:sz w:val="28"/>
                <w:szCs w:val="24"/>
              </w:rPr>
              <w:t>ressource sur Scilab – Xcos</w:t>
            </w:r>
            <w:r w:rsidR="00EB6B4D" w:rsidRPr="003B6377">
              <w:rPr>
                <w:b/>
                <w:i/>
                <w:kern w:val="32"/>
                <w:sz w:val="28"/>
                <w:szCs w:val="24"/>
              </w:rPr>
              <w:t>– PowerPoint (PDF)</w:t>
            </w:r>
          </w:p>
        </w:tc>
      </w:tr>
      <w:tr w:rsidR="00DB7121" w:rsidRPr="003B6377" w:rsidTr="0059248F">
        <w:trPr>
          <w:trHeight w:val="101"/>
        </w:trPr>
        <w:tc>
          <w:tcPr>
            <w:tcW w:w="1701" w:type="dxa"/>
            <w:shd w:val="clear" w:color="auto" w:fill="B5CE9D"/>
            <w:vAlign w:val="center"/>
          </w:tcPr>
          <w:p w:rsidR="00102AED" w:rsidRPr="003B6377" w:rsidRDefault="0059248F" w:rsidP="0059248F">
            <w:pPr>
              <w:pStyle w:val="Titre7"/>
              <w:keepNext/>
              <w:keepLines/>
              <w:spacing w:before="200"/>
              <w:outlineLvl w:val="6"/>
              <w:rPr>
                <w:sz w:val="28"/>
                <w:szCs w:val="28"/>
              </w:rPr>
            </w:pPr>
            <w:r w:rsidRPr="003B6377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A rendre</w:t>
            </w:r>
          </w:p>
        </w:tc>
        <w:tc>
          <w:tcPr>
            <w:tcW w:w="8365" w:type="dxa"/>
            <w:vAlign w:val="center"/>
          </w:tcPr>
          <w:p w:rsidR="00CE60B8" w:rsidRPr="003B6377" w:rsidRDefault="0081366A" w:rsidP="0059248F">
            <w:pPr>
              <w:tabs>
                <w:tab w:val="left" w:pos="885"/>
              </w:tabs>
              <w:spacing w:before="120"/>
              <w:ind w:right="-108"/>
              <w:jc w:val="left"/>
              <w:rPr>
                <w:kern w:val="32"/>
                <w:sz w:val="28"/>
                <w:szCs w:val="28"/>
              </w:rPr>
            </w:pPr>
            <w:r w:rsidRPr="003B6377">
              <w:rPr>
                <w:b/>
                <w:i/>
                <w:kern w:val="32"/>
                <w:sz w:val="28"/>
                <w:szCs w:val="28"/>
              </w:rPr>
              <w:t>Compte rendu oral au long de la séance – Conserver les courbes et noter les résultats</w:t>
            </w:r>
          </w:p>
        </w:tc>
      </w:tr>
    </w:tbl>
    <w:p w:rsidR="001D4925" w:rsidRPr="00375DE6" w:rsidRDefault="000D7DE9" w:rsidP="00F657BA">
      <w:pPr>
        <w:tabs>
          <w:tab w:val="left" w:pos="915"/>
        </w:tabs>
      </w:pPr>
      <w:r w:rsidRPr="00375DE6">
        <w:tab/>
      </w:r>
    </w:p>
    <w:p w:rsidR="00481758" w:rsidRPr="00375DE6" w:rsidRDefault="00481758" w:rsidP="00F657BA">
      <w:pPr>
        <w:jc w:val="left"/>
        <w:sectPr w:rsidR="00481758" w:rsidRPr="00375DE6" w:rsidSect="00EB6B4D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 w:code="9"/>
          <w:pgMar w:top="958" w:right="1080" w:bottom="1440" w:left="1080" w:header="425" w:footer="491" w:gutter="0"/>
          <w:cols w:space="708"/>
          <w:titlePg/>
          <w:docGrid w:linePitch="360"/>
        </w:sectPr>
      </w:pPr>
    </w:p>
    <w:p w:rsidR="005F7521" w:rsidRDefault="000F010C" w:rsidP="008A599E">
      <w:pPr>
        <w:pStyle w:val="Titre1"/>
        <w:rPr>
          <w:lang w:eastAsia="fr-FR"/>
        </w:rPr>
      </w:pPr>
      <w:r>
        <w:rPr>
          <w:lang w:eastAsia="fr-FR"/>
        </w:rPr>
        <w:lastRenderedPageBreak/>
        <w:t>Introduction</w:t>
      </w:r>
    </w:p>
    <w:p w:rsidR="002671B4" w:rsidRDefault="00D92A5C" w:rsidP="002671B4">
      <w:pPr>
        <w:pStyle w:val="Titre2"/>
        <w:rPr>
          <w:lang w:eastAsia="fr-FR"/>
        </w:rPr>
      </w:pPr>
      <w:r>
        <w:rPr>
          <w:lang w:eastAsia="fr-FR"/>
        </w:rPr>
        <w:t>L’axe Emericc</w:t>
      </w:r>
    </w:p>
    <w:p w:rsidR="00D62DC8" w:rsidRDefault="00BF622B" w:rsidP="00D92A5C">
      <w:pPr>
        <w:rPr>
          <w:lang w:eastAsia="fr-FR"/>
        </w:rPr>
      </w:pPr>
      <w:r>
        <w:rPr>
          <w:lang w:eastAsia="fr-FR"/>
        </w:rPr>
        <w:t>Les axes numériques sont utilisés lorsqu’on désire déplacer des charges</w:t>
      </w:r>
      <w:r w:rsidR="00D62DC8">
        <w:rPr>
          <w:lang w:eastAsia="fr-FR"/>
        </w:rPr>
        <w:t xml:space="preserve"> avec une dynamique élevée. (Par exemple, les centre</w:t>
      </w:r>
      <w:r w:rsidR="008B6BEA">
        <w:rPr>
          <w:lang w:eastAsia="fr-FR"/>
        </w:rPr>
        <w:t>s</w:t>
      </w:r>
      <w:r w:rsidR="00D62DC8">
        <w:rPr>
          <w:lang w:eastAsia="fr-FR"/>
        </w:rPr>
        <w:t xml:space="preserve"> d’usinage à commande numérique 3 axes sont équipés de 3 axes numériques.)</w:t>
      </w:r>
      <w:r w:rsidR="008B6BEA">
        <w:rPr>
          <w:lang w:eastAsia="fr-FR"/>
        </w:rPr>
        <w:t xml:space="preserve">. </w:t>
      </w:r>
      <w:r w:rsidR="00D62DC8">
        <w:rPr>
          <w:lang w:eastAsia="fr-FR"/>
        </w:rPr>
        <w:t>L’axe Emericc est un système didactisé ayant la même structure qu’un axe numérique industriel.</w:t>
      </w:r>
    </w:p>
    <w:p w:rsidR="0081366A" w:rsidRDefault="0081366A" w:rsidP="00D92A5C">
      <w:pPr>
        <w:rPr>
          <w:lang w:eastAsia="fr-FR"/>
        </w:rPr>
      </w:pPr>
    </w:p>
    <w:p w:rsidR="00D62DC8" w:rsidRDefault="00D62DC8" w:rsidP="00D92A5C">
      <w:pPr>
        <w:rPr>
          <w:lang w:eastAsia="fr-FR"/>
        </w:rPr>
      </w:pPr>
    </w:p>
    <w:p w:rsidR="00D62DC8" w:rsidRDefault="005A699F" w:rsidP="008B6BEA">
      <w:pPr>
        <w:jc w:val="center"/>
        <w:rPr>
          <w:lang w:eastAsia="fr-FR"/>
        </w:rPr>
      </w:pPr>
      <w:r>
        <w:rPr>
          <w:noProof/>
          <w:lang w:eastAsia="fr-FR" w:bidi="ar-SA"/>
        </w:rPr>
        <w:drawing>
          <wp:inline distT="0" distB="0" distL="0" distR="0">
            <wp:extent cx="4044950" cy="3455234"/>
            <wp:effectExtent l="0" t="0" r="0" b="0"/>
            <wp:docPr id="4" name="Image 4" descr="E:\Github\TP_Documents\Emericc\R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Github\TP_Documents\Emericc\REQ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780" cy="345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99F" w:rsidRDefault="005A699F" w:rsidP="008B6BEA">
      <w:pPr>
        <w:jc w:val="center"/>
        <w:rPr>
          <w:lang w:eastAsia="fr-FR"/>
        </w:rPr>
      </w:pPr>
    </w:p>
    <w:p w:rsidR="00D62DC8" w:rsidRDefault="00D62DC8" w:rsidP="00D92A5C">
      <w:pPr>
        <w:rPr>
          <w:lang w:eastAsia="fr-FR"/>
        </w:rPr>
      </w:pPr>
    </w:p>
    <w:tbl>
      <w:tblPr>
        <w:tblStyle w:val="Trameclaire-Accent13"/>
        <w:tblW w:w="9962" w:type="dxa"/>
        <w:tblLook w:val="04A0" w:firstRow="1" w:lastRow="0" w:firstColumn="1" w:lastColumn="0" w:noHBand="0" w:noVBand="1"/>
      </w:tblPr>
      <w:tblGrid>
        <w:gridCol w:w="1498"/>
        <w:gridCol w:w="737"/>
        <w:gridCol w:w="4205"/>
        <w:gridCol w:w="1587"/>
        <w:gridCol w:w="1935"/>
      </w:tblGrid>
      <w:tr w:rsidR="00E201D7" w:rsidTr="00E201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:rsidR="00E201D7" w:rsidRDefault="00E201D7" w:rsidP="00D92A5C">
            <w:pPr>
              <w:rPr>
                <w:lang w:eastAsia="fr-FR"/>
              </w:rPr>
            </w:pPr>
            <w:r>
              <w:rPr>
                <w:lang w:eastAsia="fr-FR"/>
              </w:rPr>
              <w:t>Exigence</w:t>
            </w:r>
          </w:p>
        </w:tc>
        <w:tc>
          <w:tcPr>
            <w:tcW w:w="737" w:type="dxa"/>
            <w:vAlign w:val="center"/>
          </w:tcPr>
          <w:p w:rsidR="00E201D7" w:rsidRDefault="00E201D7" w:rsidP="00E201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</w:p>
        </w:tc>
        <w:tc>
          <w:tcPr>
            <w:tcW w:w="4205" w:type="dxa"/>
          </w:tcPr>
          <w:p w:rsidR="00E201D7" w:rsidRDefault="00E201D7" w:rsidP="00D92A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Critère</w:t>
            </w:r>
          </w:p>
        </w:tc>
        <w:tc>
          <w:tcPr>
            <w:tcW w:w="1587" w:type="dxa"/>
          </w:tcPr>
          <w:p w:rsidR="00E201D7" w:rsidRDefault="00E201D7" w:rsidP="00D92A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Niveau</w:t>
            </w:r>
          </w:p>
        </w:tc>
        <w:tc>
          <w:tcPr>
            <w:tcW w:w="1935" w:type="dxa"/>
          </w:tcPr>
          <w:p w:rsidR="00E201D7" w:rsidRDefault="00E201D7" w:rsidP="00D92A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Flexibilité</w:t>
            </w:r>
          </w:p>
        </w:tc>
      </w:tr>
      <w:tr w:rsidR="005A708F" w:rsidTr="00E201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:rsidR="005A708F" w:rsidRDefault="005A708F" w:rsidP="00D92A5C">
            <w:pPr>
              <w:rPr>
                <w:lang w:eastAsia="fr-FR"/>
              </w:rPr>
            </w:pPr>
            <w:r>
              <w:rPr>
                <w:lang w:eastAsia="fr-FR"/>
              </w:rPr>
              <w:t>1.2</w:t>
            </w:r>
          </w:p>
        </w:tc>
        <w:tc>
          <w:tcPr>
            <w:tcW w:w="737" w:type="dxa"/>
            <w:vAlign w:val="center"/>
          </w:tcPr>
          <w:p w:rsidR="005A708F" w:rsidRPr="00E201D7" w:rsidRDefault="005A708F" w:rsidP="00E201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eastAsia="fr-FR"/>
              </w:rPr>
            </w:pPr>
            <w:r w:rsidRPr="00E201D7">
              <w:rPr>
                <w:b/>
                <w:lang w:eastAsia="fr-FR"/>
              </w:rPr>
              <w:t>C2</w:t>
            </w:r>
          </w:p>
        </w:tc>
        <w:tc>
          <w:tcPr>
            <w:tcW w:w="4205" w:type="dxa"/>
          </w:tcPr>
          <w:p w:rsidR="005A708F" w:rsidRDefault="005A708F" w:rsidP="00D92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Vitesse de déplacement du chariot</w:t>
            </w:r>
          </w:p>
        </w:tc>
        <w:tc>
          <w:tcPr>
            <w:tcW w:w="1587" w:type="dxa"/>
          </w:tcPr>
          <w:p w:rsidR="005A708F" w:rsidRDefault="005A708F" w:rsidP="00D92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13,6 m/min</w:t>
            </w:r>
          </w:p>
        </w:tc>
        <w:tc>
          <w:tcPr>
            <w:tcW w:w="1935" w:type="dxa"/>
          </w:tcPr>
          <w:p w:rsidR="005A708F" w:rsidRDefault="005A708F" w:rsidP="00D92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Mini</w:t>
            </w:r>
          </w:p>
        </w:tc>
      </w:tr>
      <w:tr w:rsidR="005A708F" w:rsidTr="00E201D7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:rsidR="005A708F" w:rsidRDefault="005A708F" w:rsidP="00D92A5C">
            <w:pPr>
              <w:rPr>
                <w:lang w:eastAsia="fr-FR"/>
              </w:rPr>
            </w:pPr>
          </w:p>
        </w:tc>
        <w:tc>
          <w:tcPr>
            <w:tcW w:w="737" w:type="dxa"/>
            <w:vAlign w:val="center"/>
          </w:tcPr>
          <w:p w:rsidR="005A708F" w:rsidRPr="00E201D7" w:rsidRDefault="005A708F" w:rsidP="00E201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eastAsia="fr-FR"/>
              </w:rPr>
            </w:pPr>
            <w:r w:rsidRPr="00E201D7">
              <w:rPr>
                <w:b/>
                <w:lang w:eastAsia="fr-FR"/>
              </w:rPr>
              <w:t>C3</w:t>
            </w:r>
          </w:p>
        </w:tc>
        <w:tc>
          <w:tcPr>
            <w:tcW w:w="4205" w:type="dxa"/>
          </w:tcPr>
          <w:p w:rsidR="005A708F" w:rsidRDefault="005A708F" w:rsidP="00D92A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Écart statique sur la vitesse de déplacement</w:t>
            </w:r>
          </w:p>
        </w:tc>
        <w:tc>
          <w:tcPr>
            <w:tcW w:w="1587" w:type="dxa"/>
          </w:tcPr>
          <w:p w:rsidR="005A708F" w:rsidRDefault="005A708F" w:rsidP="00D92A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0,2 m/min</w:t>
            </w:r>
          </w:p>
        </w:tc>
        <w:tc>
          <w:tcPr>
            <w:tcW w:w="1935" w:type="dxa"/>
          </w:tcPr>
          <w:p w:rsidR="005A708F" w:rsidRDefault="005A708F" w:rsidP="00D92A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Maxi</w:t>
            </w:r>
          </w:p>
        </w:tc>
      </w:tr>
      <w:tr w:rsidR="005A708F" w:rsidTr="00E201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:rsidR="005A708F" w:rsidRDefault="005A708F" w:rsidP="00D92A5C">
            <w:pPr>
              <w:rPr>
                <w:lang w:eastAsia="fr-FR"/>
              </w:rPr>
            </w:pPr>
            <w:r>
              <w:rPr>
                <w:lang w:eastAsia="fr-FR"/>
              </w:rPr>
              <w:t>1.3</w:t>
            </w:r>
          </w:p>
        </w:tc>
        <w:tc>
          <w:tcPr>
            <w:tcW w:w="737" w:type="dxa"/>
            <w:vAlign w:val="center"/>
          </w:tcPr>
          <w:p w:rsidR="005A708F" w:rsidRPr="00E201D7" w:rsidRDefault="005A708F" w:rsidP="00E201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eastAsia="fr-FR"/>
              </w:rPr>
            </w:pPr>
            <w:r w:rsidRPr="00E201D7">
              <w:rPr>
                <w:b/>
                <w:lang w:eastAsia="fr-FR"/>
              </w:rPr>
              <w:t>C4</w:t>
            </w:r>
          </w:p>
        </w:tc>
        <w:tc>
          <w:tcPr>
            <w:tcW w:w="4205" w:type="dxa"/>
          </w:tcPr>
          <w:p w:rsidR="005A708F" w:rsidRDefault="005A708F" w:rsidP="00D92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Écart statique</w:t>
            </w:r>
            <w:r w:rsidR="003B6377">
              <w:rPr>
                <w:lang w:eastAsia="fr-FR"/>
              </w:rPr>
              <w:t xml:space="preserve"> de position</w:t>
            </w:r>
          </w:p>
        </w:tc>
        <w:tc>
          <w:tcPr>
            <w:tcW w:w="1587" w:type="dxa"/>
          </w:tcPr>
          <w:p w:rsidR="005A708F" w:rsidRDefault="005A708F" w:rsidP="00D92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Nul</w:t>
            </w:r>
          </w:p>
        </w:tc>
        <w:tc>
          <w:tcPr>
            <w:tcW w:w="1935" w:type="dxa"/>
          </w:tcPr>
          <w:p w:rsidR="005A708F" w:rsidRDefault="005A708F" w:rsidP="00D92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Aucune</w:t>
            </w:r>
          </w:p>
        </w:tc>
      </w:tr>
    </w:tbl>
    <w:p w:rsidR="00D62DC8" w:rsidRDefault="00D62DC8" w:rsidP="00D92A5C">
      <w:pPr>
        <w:rPr>
          <w:lang w:eastAsia="fr-FR"/>
        </w:rPr>
      </w:pPr>
    </w:p>
    <w:p w:rsidR="00950739" w:rsidRDefault="00950739" w:rsidP="00D92A5C">
      <w:pPr>
        <w:rPr>
          <w:lang w:eastAsia="fr-FR"/>
        </w:rPr>
      </w:pPr>
    </w:p>
    <w:p w:rsidR="00950739" w:rsidRDefault="00950739" w:rsidP="00D92A5C">
      <w:pPr>
        <w:rPr>
          <w:lang w:eastAsia="fr-FR"/>
        </w:rPr>
      </w:pPr>
    </w:p>
    <w:p w:rsidR="00950739" w:rsidRDefault="00950739" w:rsidP="00D92A5C">
      <w:pPr>
        <w:rPr>
          <w:lang w:eastAsia="fr-FR"/>
        </w:rPr>
      </w:pPr>
    </w:p>
    <w:p w:rsidR="00950739" w:rsidRDefault="00950739" w:rsidP="00D92A5C">
      <w:pPr>
        <w:rPr>
          <w:lang w:eastAsia="fr-FR"/>
        </w:rPr>
      </w:pPr>
    </w:p>
    <w:p w:rsidR="00950739" w:rsidRDefault="00950739" w:rsidP="00D92A5C">
      <w:pPr>
        <w:rPr>
          <w:lang w:eastAsia="fr-FR"/>
        </w:rPr>
      </w:pPr>
    </w:p>
    <w:p w:rsidR="00950739" w:rsidRDefault="00950739" w:rsidP="00D92A5C">
      <w:pPr>
        <w:rPr>
          <w:lang w:eastAsia="fr-FR"/>
        </w:rPr>
      </w:pPr>
    </w:p>
    <w:p w:rsidR="00950739" w:rsidRDefault="00950739" w:rsidP="00D92A5C">
      <w:pPr>
        <w:rPr>
          <w:lang w:eastAsia="fr-FR"/>
        </w:rPr>
      </w:pPr>
    </w:p>
    <w:p w:rsidR="00950739" w:rsidRDefault="00950739" w:rsidP="00D92A5C">
      <w:pPr>
        <w:rPr>
          <w:lang w:eastAsia="fr-FR"/>
        </w:rPr>
      </w:pPr>
    </w:p>
    <w:p w:rsidR="00950739" w:rsidRDefault="00950739" w:rsidP="00D92A5C">
      <w:pPr>
        <w:rPr>
          <w:lang w:eastAsia="fr-FR"/>
        </w:rPr>
      </w:pPr>
    </w:p>
    <w:p w:rsidR="00950739" w:rsidRDefault="00950739" w:rsidP="00D92A5C">
      <w:pPr>
        <w:rPr>
          <w:lang w:eastAsia="fr-FR"/>
        </w:rPr>
      </w:pPr>
    </w:p>
    <w:p w:rsidR="00950739" w:rsidRDefault="00950739" w:rsidP="00D92A5C">
      <w:pPr>
        <w:rPr>
          <w:lang w:eastAsia="fr-FR"/>
        </w:rPr>
      </w:pPr>
    </w:p>
    <w:p w:rsidR="00D92A5C" w:rsidRDefault="00D92A5C" w:rsidP="00D92A5C">
      <w:pPr>
        <w:pStyle w:val="Titre2"/>
        <w:rPr>
          <w:lang w:eastAsia="fr-FR"/>
        </w:rPr>
      </w:pPr>
      <w:r>
        <w:rPr>
          <w:lang w:eastAsia="fr-FR"/>
        </w:rPr>
        <w:t>Structure interne</w:t>
      </w:r>
    </w:p>
    <w:p w:rsidR="00D62DC8" w:rsidRDefault="00D62DC8" w:rsidP="00D92A5C">
      <w:pPr>
        <w:rPr>
          <w:lang w:val="en-US"/>
        </w:rPr>
      </w:pPr>
    </w:p>
    <w:p w:rsidR="008B6BEA" w:rsidRDefault="00940247" w:rsidP="000E478F">
      <w:pPr>
        <w:jc w:val="center"/>
        <w:rPr>
          <w:lang w:val="en-US"/>
        </w:rPr>
      </w:pPr>
      <w:r>
        <w:rPr>
          <w:noProof/>
          <w:lang w:eastAsia="fr-FR" w:bidi="ar-SA"/>
        </w:rPr>
        <w:drawing>
          <wp:inline distT="0" distB="0" distL="0" distR="0" wp14:anchorId="5D97BA1A" wp14:editId="20CB5675">
            <wp:extent cx="6181725" cy="2400300"/>
            <wp:effectExtent l="0" t="0" r="0" b="0"/>
            <wp:docPr id="2" name="Image 2" descr="C:\Users\Xavier Pessoles\Dropbox\PartageXavier\PTSI\TP\Serie_3_SLCI_Scilab\Ressources\Sans Tit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avier Pessoles\Dropbox\PartageXavier\PTSI\TP\Serie_3_SLCI_Scilab\Ressources\Sans Titre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DC8" w:rsidRDefault="00D62DC8" w:rsidP="000E478F">
      <w:pPr>
        <w:jc w:val="center"/>
        <w:rPr>
          <w:lang w:val="en-US" w:eastAsia="fr-FR"/>
        </w:rPr>
      </w:pPr>
    </w:p>
    <w:p w:rsidR="001B3358" w:rsidRDefault="001B3358" w:rsidP="000E478F">
      <w:pPr>
        <w:jc w:val="center"/>
        <w:rPr>
          <w:lang w:val="en-US" w:eastAsia="fr-FR"/>
        </w:rPr>
      </w:pPr>
      <w:r>
        <w:rPr>
          <w:noProof/>
          <w:lang w:eastAsia="fr-FR" w:bidi="ar-SA"/>
        </w:rPr>
        <w:drawing>
          <wp:inline distT="0" distB="0" distL="0" distR="0" wp14:anchorId="48335F66" wp14:editId="75DFB909">
            <wp:extent cx="5475438" cy="4167963"/>
            <wp:effectExtent l="0" t="0" r="0" b="4445"/>
            <wp:docPr id="19" name="Image 19" descr="C:\Enseignements\GitHub\TP_Documents\Emericc\SysML_Block_Definition_Diagram__B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Enseignements\GitHub\TP_Documents\Emericc\SysML_Block_Definition_Diagram__BD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79" cy="416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BEA" w:rsidRDefault="008B6BEA" w:rsidP="000E478F">
      <w:pPr>
        <w:jc w:val="center"/>
        <w:rPr>
          <w:lang w:val="en-US" w:eastAsia="fr-FR"/>
        </w:rPr>
      </w:pPr>
    </w:p>
    <w:p w:rsidR="008B6BEA" w:rsidRDefault="008B6BEA" w:rsidP="008B6BEA">
      <w:pPr>
        <w:pStyle w:val="Titre2"/>
        <w:rPr>
          <w:lang w:val="en-US" w:eastAsia="fr-FR"/>
        </w:rPr>
      </w:pPr>
      <w:r w:rsidRPr="008B6BEA">
        <w:rPr>
          <w:lang w:eastAsia="fr-FR"/>
        </w:rPr>
        <w:t>Objectifs</w:t>
      </w:r>
    </w:p>
    <w:p w:rsidR="008B6BEA" w:rsidRDefault="008B6BEA" w:rsidP="008B6BEA">
      <w:pPr>
        <w:rPr>
          <w:lang w:val="en-US" w:eastAsia="fr-FR"/>
        </w:rPr>
      </w:pPr>
    </w:p>
    <w:p w:rsidR="008B6BEA" w:rsidRPr="008B6BEA" w:rsidRDefault="008B6BEA" w:rsidP="008B6BEA">
      <w:pPr>
        <w:pStyle w:val="Paragraphedeliste"/>
        <w:numPr>
          <w:ilvl w:val="0"/>
          <w:numId w:val="30"/>
        </w:numPr>
        <w:rPr>
          <w:lang w:eastAsia="fr-FR"/>
        </w:rPr>
      </w:pPr>
      <w:r w:rsidRPr="008B6BEA">
        <w:rPr>
          <w:lang w:eastAsia="fr-FR"/>
        </w:rPr>
        <w:t>Modéliser le fonctionnement de l’axe Emericc</w:t>
      </w:r>
    </w:p>
    <w:p w:rsidR="008B6BEA" w:rsidRDefault="008B6BEA" w:rsidP="008B6BEA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 xml:space="preserve">Valider </w:t>
      </w:r>
      <w:r w:rsidR="00E8490B">
        <w:rPr>
          <w:lang w:eastAsia="fr-FR"/>
        </w:rPr>
        <w:t>le modèle</w:t>
      </w:r>
      <w:r>
        <w:rPr>
          <w:lang w:eastAsia="fr-FR"/>
        </w:rPr>
        <w:t xml:space="preserve"> de l’axe Emericc</w:t>
      </w:r>
    </w:p>
    <w:p w:rsidR="00950739" w:rsidRPr="008B6BEA" w:rsidRDefault="00950739" w:rsidP="00950739">
      <w:pPr>
        <w:rPr>
          <w:lang w:eastAsia="fr-FR"/>
        </w:rPr>
      </w:pPr>
    </w:p>
    <w:p w:rsidR="008229C5" w:rsidRDefault="00F972AC" w:rsidP="00F972AC">
      <w:pPr>
        <w:pStyle w:val="Titre1"/>
        <w:rPr>
          <w:lang w:eastAsia="fr-FR"/>
        </w:rPr>
      </w:pPr>
      <w:r>
        <w:rPr>
          <w:lang w:eastAsia="fr-FR"/>
        </w:rPr>
        <w:t>Modélisat</w:t>
      </w:r>
      <w:r w:rsidR="00ED1544">
        <w:rPr>
          <w:lang w:eastAsia="fr-FR"/>
        </w:rPr>
        <w:t>ion du moteur à courant continu</w:t>
      </w:r>
    </w:p>
    <w:p w:rsidR="00ED1544" w:rsidRPr="00ED1544" w:rsidRDefault="00ED1544" w:rsidP="00ED1544">
      <w:pPr>
        <w:pStyle w:val="Titre2"/>
        <w:numPr>
          <w:ilvl w:val="0"/>
          <w:numId w:val="28"/>
        </w:numPr>
        <w:rPr>
          <w:lang w:eastAsia="fr-FR"/>
        </w:rPr>
      </w:pPr>
      <w:r>
        <w:rPr>
          <w:lang w:eastAsia="fr-FR"/>
        </w:rPr>
        <w:lastRenderedPageBreak/>
        <w:t>Modélisation du moteur seul</w:t>
      </w:r>
    </w:p>
    <w:p w:rsidR="00F972AC" w:rsidRDefault="00F972AC" w:rsidP="00F972AC">
      <w:pPr>
        <w:rPr>
          <w:lang w:eastAsia="fr-FR"/>
        </w:rPr>
      </w:pPr>
    </w:p>
    <w:p w:rsidR="00F972AC" w:rsidRDefault="000E4FA0" w:rsidP="000E4FA0">
      <w:pPr>
        <w:rPr>
          <w:lang w:eastAsia="fr-FR"/>
        </w:rPr>
      </w:pPr>
      <w:r>
        <w:rPr>
          <w:lang w:eastAsia="fr-FR"/>
        </w:rPr>
        <w:t>L’axe Emericc est équip</w:t>
      </w:r>
      <w:r w:rsidR="005A708F">
        <w:rPr>
          <w:lang w:eastAsia="fr-FR"/>
        </w:rPr>
        <w:t>é d’un moteur à courant continu offrant une fréquence de rotation de 5500 tr/min pour une tension de 20 V</w:t>
      </w:r>
      <w:r w:rsidR="0012008D">
        <w:rPr>
          <w:lang w:eastAsia="fr-FR"/>
        </w:rPr>
        <w:t>.</w:t>
      </w:r>
      <w:r w:rsidR="005A708F">
        <w:rPr>
          <w:lang w:eastAsia="fr-FR"/>
        </w:rPr>
        <w:t xml:space="preserve"> </w:t>
      </w:r>
      <w:r w:rsidR="005A708F" w:rsidRPr="005A708F">
        <w:rPr>
          <w:b/>
          <w:lang w:eastAsia="fr-FR"/>
        </w:rPr>
        <w:t>L’écart statique toléré sur la fréquence de rotation est de 1,5% au maximum.</w:t>
      </w:r>
      <w:r w:rsidR="005A708F">
        <w:rPr>
          <w:lang w:eastAsia="fr-FR"/>
        </w:rPr>
        <w:t xml:space="preserve"> </w:t>
      </w:r>
    </w:p>
    <w:p w:rsidR="00F972AC" w:rsidRDefault="00F972AC" w:rsidP="007307A3">
      <w:pPr>
        <w:rPr>
          <w:lang w:eastAsia="fr-FR"/>
        </w:rPr>
      </w:pPr>
    </w:p>
    <w:p w:rsidR="00F972AC" w:rsidRDefault="00F972AC" w:rsidP="007307A3">
      <w:pPr>
        <w:rPr>
          <w:lang w:eastAsia="fr-FR"/>
        </w:rPr>
      </w:pPr>
      <w:r>
        <w:rPr>
          <w:lang w:eastAsia="fr-FR"/>
        </w:rPr>
        <w:t>En négligeant le</w:t>
      </w:r>
      <w:r w:rsidR="008B6BEA">
        <w:rPr>
          <w:lang w:eastAsia="fr-FR"/>
        </w:rPr>
        <w:t>s</w:t>
      </w:r>
      <w:r>
        <w:rPr>
          <w:lang w:eastAsia="fr-FR"/>
        </w:rPr>
        <w:t xml:space="preserve"> frottement</w:t>
      </w:r>
      <w:r w:rsidR="008B6BEA">
        <w:rPr>
          <w:lang w:eastAsia="fr-FR"/>
        </w:rPr>
        <w:t>s</w:t>
      </w:r>
      <w:r>
        <w:rPr>
          <w:lang w:eastAsia="fr-FR"/>
        </w:rPr>
        <w:t xml:space="preserve"> visqueux dans les paliers le moteur à courant continu peut être modélisé par le schéma bloc suivant : </w:t>
      </w:r>
    </w:p>
    <w:p w:rsidR="00F972AC" w:rsidRDefault="008B6BEA" w:rsidP="0012008D">
      <w:pPr>
        <w:jc w:val="center"/>
        <w:rPr>
          <w:lang w:eastAsia="fr-FR"/>
        </w:rPr>
      </w:pPr>
      <w:r>
        <w:rPr>
          <w:noProof/>
          <w:lang w:eastAsia="fr-FR" w:bidi="ar-SA"/>
        </w:rPr>
        <w:drawing>
          <wp:inline distT="0" distB="0" distL="0" distR="0" wp14:anchorId="5A6A7ED9" wp14:editId="42912772">
            <wp:extent cx="5400000" cy="134887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348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972AC" w:rsidRDefault="008B6BEA" w:rsidP="007307A3">
      <w:pPr>
        <w:rPr>
          <w:lang w:eastAsia="fr-FR"/>
        </w:rPr>
      </w:pPr>
      <w:r>
        <w:rPr>
          <w:lang w:eastAsia="fr-FR"/>
        </w:rPr>
        <w:t>Dans un premier temps on considère que le couple résistant est nul et que l’inductance du rotor est nulle.</w:t>
      </w:r>
    </w:p>
    <w:p w:rsidR="008B6BEA" w:rsidRDefault="008B6BEA" w:rsidP="007307A3">
      <w:pPr>
        <w:rPr>
          <w:lang w:eastAsia="fr-FR"/>
        </w:rPr>
      </w:pPr>
      <w:r>
        <w:rPr>
          <w:lang w:eastAsia="fr-FR"/>
        </w:rPr>
        <w:t xml:space="preserve">On a donc le schéma bloc suivant : </w:t>
      </w:r>
    </w:p>
    <w:p w:rsidR="008B6BEA" w:rsidRDefault="008B6BEA" w:rsidP="008B6BEA">
      <w:pPr>
        <w:jc w:val="center"/>
        <w:rPr>
          <w:lang w:eastAsia="fr-FR"/>
        </w:rPr>
      </w:pPr>
      <w:r>
        <w:rPr>
          <w:noProof/>
          <w:lang w:eastAsia="fr-FR" w:bidi="ar-SA"/>
        </w:rPr>
        <w:drawing>
          <wp:inline distT="0" distB="0" distL="0" distR="0">
            <wp:extent cx="4864608" cy="1007916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567" cy="10085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31DBC" w:rsidRDefault="00331DBC" w:rsidP="007307A3">
      <w:pPr>
        <w:rPr>
          <w:lang w:eastAsia="fr-FR"/>
        </w:rPr>
      </w:pPr>
    </w:p>
    <w:p w:rsidR="00F972AC" w:rsidRDefault="008B6BEA" w:rsidP="007307A3">
      <w:pPr>
        <w:rPr>
          <w:lang w:eastAsia="fr-FR"/>
        </w:rPr>
      </w:pPr>
      <w:r>
        <w:rPr>
          <w:lang w:eastAsia="fr-FR"/>
        </w:rPr>
        <w:t>On a alors :</w:t>
      </w:r>
    </w:p>
    <w:p w:rsidR="00F972AC" w:rsidRDefault="00F972AC" w:rsidP="007307A3">
      <w:pPr>
        <w:rPr>
          <w:lang w:eastAsia="fr-FR"/>
        </w:rPr>
      </w:pPr>
      <m:oMathPara>
        <m:oMath>
          <m:r>
            <w:rPr>
              <w:rFonts w:ascii="Cambria Math" w:hAnsi="Cambria Math"/>
              <w:lang w:eastAsia="fr-FR"/>
            </w:rPr>
            <m:t>H</m:t>
          </m:r>
          <m:d>
            <m:dPr>
              <m:ctrlPr>
                <w:rPr>
                  <w:rFonts w:ascii="Cambria Math" w:hAnsi="Cambria Math"/>
                  <w:i/>
                  <w:lang w:eastAsia="fr-FR"/>
                </w:rPr>
              </m:ctrlPr>
            </m:dPr>
            <m:e>
              <m:r>
                <w:rPr>
                  <w:rFonts w:ascii="Cambria Math" w:hAnsi="Cambria Math"/>
                  <w:lang w:eastAsia="fr-FR"/>
                </w:rPr>
                <m:t>p</m:t>
              </m:r>
            </m:e>
          </m:d>
          <m:r>
            <w:rPr>
              <w:rFonts w:ascii="Cambria Math" w:hAnsi="Cambria Math"/>
              <w:lang w:eastAsia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fr-FR"/>
                    </w:rPr>
                    <m:t>Ω</m:t>
                  </m:r>
                  <m:ctrlPr>
                    <w:rPr>
                      <w:rFonts w:ascii="Cambria Math" w:hAnsi="Cambria Math"/>
                      <w:lang w:eastAsia="fr-FR"/>
                    </w:rPr>
                  </m:ctrlP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fr-FR"/>
                    </w:rPr>
                    <m:t>p</m:t>
                  </m:r>
                </m:e>
              </m:d>
            </m:num>
            <m:den>
              <m:r>
                <w:rPr>
                  <w:rFonts w:ascii="Cambria Math" w:hAnsi="Cambria Math"/>
                  <w:lang w:eastAsia="fr-FR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fr-FR"/>
                    </w:rPr>
                    <m:t>p</m:t>
                  </m:r>
                </m:e>
              </m:d>
            </m:den>
          </m:f>
          <m:r>
            <w:rPr>
              <w:rFonts w:ascii="Cambria Math" w:hAnsi="Cambria Math"/>
              <w:lang w:eastAsia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fr-FR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fr-FR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fr-FR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fr-FR"/>
                        </w:rPr>
                        <m:t>E</m:t>
                      </m:r>
                    </m:sub>
                  </m:sSub>
                </m:den>
              </m:f>
            </m:num>
            <m:den>
              <m:r>
                <w:rPr>
                  <w:rFonts w:ascii="Cambria Math" w:hAnsi="Cambria Math"/>
                  <w:lang w:eastAsia="fr-FR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fr-FR"/>
                    </w:rPr>
                    <m:t>RJ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fr-FR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fr-FR"/>
                        </w:rPr>
                        <m:t>C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fr-FR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fr-FR"/>
                        </w:rPr>
                        <m:t>E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eastAsia="fr-FR"/>
                </w:rPr>
                <m:t>p</m:t>
              </m:r>
            </m:den>
          </m:f>
        </m:oMath>
      </m:oMathPara>
    </w:p>
    <w:p w:rsidR="00656CA6" w:rsidRDefault="00784743" w:rsidP="007307A3">
      <w:pPr>
        <w:rPr>
          <w:lang w:eastAsia="fr-FR"/>
        </w:rPr>
      </w:pPr>
      <w:r>
        <w:rPr>
          <w:lang w:eastAsia="fr-FR"/>
        </w:rPr>
        <w:t>Ainsi, le schéma bloc du moteur peut être modélisé ainsi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43"/>
        <w:gridCol w:w="4943"/>
      </w:tblGrid>
      <w:tr w:rsidR="00784743" w:rsidTr="00E8490B">
        <w:tc>
          <w:tcPr>
            <w:tcW w:w="4943" w:type="dxa"/>
            <w:vAlign w:val="center"/>
          </w:tcPr>
          <w:p w:rsidR="00784743" w:rsidRDefault="00784743" w:rsidP="00E8490B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2478024" cy="677980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8465" cy="6808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3" w:type="dxa"/>
            <w:vAlign w:val="center"/>
          </w:tcPr>
          <w:p w:rsidR="00784743" w:rsidRDefault="00E8490B" w:rsidP="00E8490B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2818696" cy="445057"/>
                  <wp:effectExtent l="19050" t="0" r="704" b="0"/>
                  <wp:docPr id="14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4200" cy="4459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4743" w:rsidTr="00E8490B">
        <w:tc>
          <w:tcPr>
            <w:tcW w:w="4943" w:type="dxa"/>
            <w:vAlign w:val="center"/>
          </w:tcPr>
          <w:p w:rsidR="00784743" w:rsidRPr="00E8490B" w:rsidRDefault="00784743" w:rsidP="00E8490B">
            <w:pPr>
              <w:jc w:val="center"/>
              <w:rPr>
                <w:i/>
                <w:noProof/>
                <w:lang w:eastAsia="fr-FR" w:bidi="ar-SA"/>
              </w:rPr>
            </w:pPr>
            <w:r w:rsidRPr="00E8490B">
              <w:rPr>
                <w:i/>
                <w:noProof/>
                <w:lang w:eastAsia="fr-FR" w:bidi="ar-SA"/>
              </w:rPr>
              <w:t>Modélisation schéma bloc</w:t>
            </w:r>
          </w:p>
        </w:tc>
        <w:tc>
          <w:tcPr>
            <w:tcW w:w="4943" w:type="dxa"/>
            <w:vAlign w:val="center"/>
          </w:tcPr>
          <w:p w:rsidR="00784743" w:rsidRPr="00E8490B" w:rsidRDefault="00784743" w:rsidP="00E8490B">
            <w:pPr>
              <w:jc w:val="center"/>
              <w:rPr>
                <w:i/>
                <w:lang w:eastAsia="fr-FR"/>
              </w:rPr>
            </w:pPr>
            <w:r w:rsidRPr="00E8490B">
              <w:rPr>
                <w:i/>
                <w:lang w:eastAsia="fr-FR"/>
              </w:rPr>
              <w:t>Modélisation Scilab</w:t>
            </w:r>
          </w:p>
        </w:tc>
      </w:tr>
    </w:tbl>
    <w:p w:rsidR="00784743" w:rsidRDefault="00784743" w:rsidP="007307A3">
      <w:pPr>
        <w:rPr>
          <w:lang w:eastAsia="fr-FR"/>
        </w:rPr>
      </w:pPr>
    </w:p>
    <w:p w:rsidR="003100BF" w:rsidRDefault="003100BF" w:rsidP="00F972AC">
      <w:pPr>
        <w:pStyle w:val="Paragraphedeliste"/>
        <w:numPr>
          <w:ilvl w:val="0"/>
          <w:numId w:val="26"/>
        </w:numPr>
      </w:pPr>
      <w:r>
        <w:t>En utilisant la documentation :</w:t>
      </w:r>
    </w:p>
    <w:p w:rsidR="003100BF" w:rsidRDefault="003100BF" w:rsidP="003100BF">
      <w:pPr>
        <w:pStyle w:val="Paragraphedeliste"/>
        <w:numPr>
          <w:ilvl w:val="1"/>
          <w:numId w:val="26"/>
        </w:numPr>
      </w:pPr>
      <w:r>
        <w:t>Lancer Scilab puis Xcos ;</w:t>
      </w:r>
    </w:p>
    <w:p w:rsidR="003100BF" w:rsidRDefault="003100BF" w:rsidP="003100BF">
      <w:pPr>
        <w:pStyle w:val="Paragraphedeliste"/>
        <w:numPr>
          <w:ilvl w:val="1"/>
          <w:numId w:val="26"/>
        </w:numPr>
      </w:pPr>
      <w:r>
        <w:t>Renseigner le contexte ;</w:t>
      </w:r>
    </w:p>
    <w:p w:rsidR="003100BF" w:rsidRDefault="003100BF" w:rsidP="003100BF">
      <w:pPr>
        <w:pStyle w:val="Paragraphedeliste"/>
        <w:numPr>
          <w:ilvl w:val="1"/>
          <w:numId w:val="26"/>
        </w:numPr>
      </w:pPr>
      <w:r>
        <w:t>Tracer le schéma bloc ;</w:t>
      </w:r>
    </w:p>
    <w:p w:rsidR="003100BF" w:rsidRDefault="003100BF" w:rsidP="003100BF">
      <w:pPr>
        <w:pStyle w:val="Paragraphedeliste"/>
        <w:numPr>
          <w:ilvl w:val="1"/>
          <w:numId w:val="26"/>
        </w:numPr>
      </w:pPr>
      <w:r>
        <w:t>Mettre en place l’échelon de tension, le scope et la réponse temporelle.</w:t>
      </w:r>
    </w:p>
    <w:p w:rsidR="00F972AC" w:rsidRDefault="00F972AC" w:rsidP="00F972AC"/>
    <w:p w:rsidR="00F972AC" w:rsidRDefault="00F972AC" w:rsidP="00F972AC">
      <w:pPr>
        <w:pStyle w:val="QuestionTP"/>
      </w:pPr>
      <w:r>
        <w:t>Tracer la réponse temporelle du moteur.</w:t>
      </w:r>
      <w:r w:rsidR="00656CA6">
        <w:t xml:space="preserve"> Que représente physiquement le signal d’entrée ? Que représente physiquement le signal de sortie ?</w:t>
      </w:r>
    </w:p>
    <w:p w:rsidR="00F972AC" w:rsidRDefault="00F972AC" w:rsidP="00F972AC">
      <w:pPr>
        <w:pStyle w:val="QuestionTP"/>
      </w:pPr>
      <w:r>
        <w:t>Sur le tracé, en vous aidant d’une copie d’écran exploitée sur Power</w:t>
      </w:r>
      <w:r w:rsidR="00656CA6">
        <w:t>Point :</w:t>
      </w:r>
    </w:p>
    <w:p w:rsidR="00F972AC" w:rsidRDefault="00656CA6" w:rsidP="00F972AC">
      <w:pPr>
        <w:pStyle w:val="QuestionTP"/>
        <w:numPr>
          <w:ilvl w:val="1"/>
          <w:numId w:val="21"/>
        </w:numPr>
      </w:pPr>
      <w:r>
        <w:t>mettre en place</w:t>
      </w:r>
      <w:r w:rsidR="00E8490B">
        <w:t xml:space="preserve"> </w:t>
      </w:r>
      <w:r w:rsidR="00F972AC">
        <w:t>la tangente à l’origine ;</w:t>
      </w:r>
    </w:p>
    <w:p w:rsidR="00F972AC" w:rsidRDefault="00232432" w:rsidP="00F972AC">
      <w:pPr>
        <w:pStyle w:val="QuestionTP"/>
        <w:numPr>
          <w:ilvl w:val="1"/>
          <w:numId w:val="21"/>
        </w:numPr>
      </w:pPr>
      <w:r>
        <w:t xml:space="preserve">mesurer le temps de </w:t>
      </w:r>
      <w:r w:rsidR="00F972AC">
        <w:t>rép</w:t>
      </w:r>
      <w:r w:rsidR="00656CA6">
        <w:t>onse à 63% et à 95% ;</w:t>
      </w:r>
    </w:p>
    <w:p w:rsidR="00656CA6" w:rsidRDefault="00656CA6" w:rsidP="00F972AC">
      <w:pPr>
        <w:pStyle w:val="QuestionTP"/>
        <w:numPr>
          <w:ilvl w:val="1"/>
          <w:numId w:val="21"/>
        </w:numPr>
      </w:pPr>
      <w:r>
        <w:t>déterminer le gain.</w:t>
      </w:r>
    </w:p>
    <w:p w:rsidR="00F972AC" w:rsidRDefault="00F972AC" w:rsidP="003100BF">
      <w:pPr>
        <w:pStyle w:val="QuestionTP"/>
        <w:numPr>
          <w:ilvl w:val="0"/>
          <w:numId w:val="0"/>
        </w:numPr>
      </w:pPr>
    </w:p>
    <w:p w:rsidR="00656CA6" w:rsidRDefault="00656CA6" w:rsidP="00656CA6">
      <w:pPr>
        <w:pStyle w:val="QuestionTP"/>
      </w:pPr>
      <w:r>
        <w:t>Vérifier que la</w:t>
      </w:r>
      <w:r w:rsidR="00784743">
        <w:t xml:space="preserve"> constante de temps mesurée ain</w:t>
      </w:r>
      <w:r>
        <w:t xml:space="preserve">si que le gain mesuré sont compatibles avec les valeurs renseignées dans la fonction de transfert. </w:t>
      </w:r>
    </w:p>
    <w:p w:rsidR="00D62DC8" w:rsidRDefault="00D62DC8" w:rsidP="003100BF">
      <w:pPr>
        <w:pStyle w:val="QuestionTP"/>
        <w:numPr>
          <w:ilvl w:val="0"/>
          <w:numId w:val="0"/>
        </w:numPr>
      </w:pPr>
    </w:p>
    <w:p w:rsidR="0012008D" w:rsidRDefault="0012008D" w:rsidP="0012008D">
      <w:pPr>
        <w:rPr>
          <w:lang w:eastAsia="fr-FR"/>
        </w:rPr>
      </w:pPr>
      <w:r>
        <w:rPr>
          <w:lang w:eastAsia="fr-FR"/>
        </w:rPr>
        <w:lastRenderedPageBreak/>
        <w:t xml:space="preserve">On rappelle que pour une tension de 20 V, on souhaite une fréquence de rotation de 5500 tr/min. </w:t>
      </w:r>
      <w:r w:rsidRPr="005A708F">
        <w:rPr>
          <w:b/>
          <w:lang w:eastAsia="fr-FR"/>
        </w:rPr>
        <w:t xml:space="preserve">L’écart toléré </w:t>
      </w:r>
      <w:r>
        <w:rPr>
          <w:b/>
          <w:lang w:eastAsia="fr-FR"/>
        </w:rPr>
        <w:t xml:space="preserve">entre la fréquence souhaitée et la fréquence du moteur </w:t>
      </w:r>
      <w:r w:rsidRPr="005A708F">
        <w:rPr>
          <w:b/>
          <w:lang w:eastAsia="fr-FR"/>
        </w:rPr>
        <w:t>est de 1,5% au maximum.</w:t>
      </w:r>
      <w:r>
        <w:rPr>
          <w:lang w:eastAsia="fr-FR"/>
        </w:rPr>
        <w:t xml:space="preserve"> </w:t>
      </w:r>
    </w:p>
    <w:p w:rsidR="0012008D" w:rsidRDefault="0012008D" w:rsidP="003100BF">
      <w:pPr>
        <w:pStyle w:val="QuestionTP"/>
        <w:numPr>
          <w:ilvl w:val="0"/>
          <w:numId w:val="0"/>
        </w:numPr>
      </w:pPr>
    </w:p>
    <w:p w:rsidR="00E94F80" w:rsidRDefault="008D2355" w:rsidP="002C7B65">
      <w:pPr>
        <w:pStyle w:val="QuestionTP"/>
      </w:pPr>
      <w:r>
        <w:t xml:space="preserve">Donner l’écart </w:t>
      </w:r>
      <w:r w:rsidR="0012008D">
        <w:t xml:space="preserve">entre la valeur de vitesse souhaitée et la vitesse simulée. </w:t>
      </w:r>
      <w:r>
        <w:t>Permettrait-il de vérifier le critère C2 ?</w:t>
      </w:r>
    </w:p>
    <w:p w:rsidR="00ED1544" w:rsidRDefault="00ED1544" w:rsidP="00ED1544">
      <w:pPr>
        <w:pStyle w:val="Titre2"/>
      </w:pPr>
      <w:r>
        <w:t>Modélisation de l’asservissement en vitesse du moteur</w:t>
      </w:r>
    </w:p>
    <w:p w:rsidR="00ED1544" w:rsidRDefault="00ED1544" w:rsidP="00ED1544"/>
    <w:p w:rsidR="00784743" w:rsidRDefault="00784743" w:rsidP="00ED1544">
      <w:r>
        <w:t>On souhaiterait réaliser un asservissement en vitesse du moteur. Pour cela on ajoute un retour unitaire au système. On obtient ainsi le schéma bloc suivant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43"/>
        <w:gridCol w:w="4943"/>
      </w:tblGrid>
      <w:tr w:rsidR="003100BF" w:rsidTr="00D37E75">
        <w:tc>
          <w:tcPr>
            <w:tcW w:w="4943" w:type="dxa"/>
            <w:vAlign w:val="center"/>
          </w:tcPr>
          <w:p w:rsidR="003100BF" w:rsidRDefault="003100BF" w:rsidP="00D37E75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2825496" cy="887418"/>
                  <wp:effectExtent l="0" t="0" r="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478" cy="8874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3" w:type="dxa"/>
          </w:tcPr>
          <w:p w:rsidR="003100BF" w:rsidRDefault="00D37E75" w:rsidP="008B3B88">
            <w:pPr>
              <w:rPr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2650998" cy="957744"/>
                  <wp:effectExtent l="19050" t="0" r="0" b="0"/>
                  <wp:docPr id="15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4173" cy="96250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0BF" w:rsidTr="008B3B88">
        <w:tc>
          <w:tcPr>
            <w:tcW w:w="4943" w:type="dxa"/>
          </w:tcPr>
          <w:p w:rsidR="003100BF" w:rsidRPr="00D37E75" w:rsidRDefault="003100BF" w:rsidP="008B3B88">
            <w:pPr>
              <w:jc w:val="center"/>
              <w:rPr>
                <w:i/>
                <w:noProof/>
                <w:lang w:eastAsia="fr-FR" w:bidi="ar-SA"/>
              </w:rPr>
            </w:pPr>
            <w:r w:rsidRPr="00D37E75">
              <w:rPr>
                <w:i/>
                <w:noProof/>
                <w:lang w:eastAsia="fr-FR" w:bidi="ar-SA"/>
              </w:rPr>
              <w:t>Modélisation schéma bloc</w:t>
            </w:r>
          </w:p>
        </w:tc>
        <w:tc>
          <w:tcPr>
            <w:tcW w:w="4943" w:type="dxa"/>
          </w:tcPr>
          <w:p w:rsidR="003100BF" w:rsidRPr="00D37E75" w:rsidRDefault="003100BF" w:rsidP="008B3B88">
            <w:pPr>
              <w:jc w:val="center"/>
              <w:rPr>
                <w:i/>
                <w:lang w:eastAsia="fr-FR"/>
              </w:rPr>
            </w:pPr>
            <w:r w:rsidRPr="00D37E75">
              <w:rPr>
                <w:i/>
                <w:lang w:eastAsia="fr-FR"/>
              </w:rPr>
              <w:t>Modélisation Scilab</w:t>
            </w:r>
          </w:p>
        </w:tc>
      </w:tr>
    </w:tbl>
    <w:p w:rsidR="000F0B2C" w:rsidRDefault="000F0B2C" w:rsidP="00ED1544"/>
    <w:p w:rsidR="000F0B2C" w:rsidRDefault="000F0B2C" w:rsidP="000F0B2C">
      <w:pPr>
        <w:pStyle w:val="Paragraphedeliste"/>
        <w:numPr>
          <w:ilvl w:val="0"/>
          <w:numId w:val="19"/>
        </w:numPr>
      </w:pPr>
      <w:r>
        <w:t>Réaliser les modifications du schéma bloc et réaliser la simu</w:t>
      </w:r>
      <w:r w:rsidR="00784743">
        <w:t>l</w:t>
      </w:r>
      <w:r>
        <w:t>ation temporelle.</w:t>
      </w:r>
    </w:p>
    <w:p w:rsidR="000F0B2C" w:rsidRDefault="000F0B2C" w:rsidP="000F0B2C"/>
    <w:p w:rsidR="006C432B" w:rsidRDefault="00784743" w:rsidP="006C432B">
      <w:pPr>
        <w:pStyle w:val="QuestionTP"/>
        <w:ind w:left="1416" w:hanging="1056"/>
      </w:pPr>
      <w:r>
        <w:t>Après avoir calculé</w:t>
      </w:r>
      <w:r w:rsidR="000F0B2C">
        <w:t xml:space="preserve"> la fonction de transfert du système, déterminer </w:t>
      </w:r>
      <m:oMath>
        <m:r>
          <m:rPr>
            <m:sty m:val="bi"/>
          </m:rPr>
          <w:rPr>
            <w:rFonts w:ascii="Cambria Math" w:hAnsi="Cambria Math"/>
          </w:rPr>
          <m:t>s(t)</m:t>
        </m:r>
      </m:oMath>
      <w:r w:rsidR="000F0B2C">
        <w:t xml:space="preserve"> quand </w:t>
      </w:r>
      <w:r w:rsidR="000F0B2C" w:rsidRPr="000F0B2C">
        <w:rPr>
          <w:i/>
        </w:rPr>
        <w:t>t</w:t>
      </w:r>
      <w:r w:rsidR="000F0B2C">
        <w:t xml:space="preserve"> tend vers l’infini. Vérifier le résultat avec la courbe issue de la simulation temporelle.</w:t>
      </w:r>
      <w:r w:rsidR="006C432B">
        <w:t xml:space="preserve"> Pour alléger le calcul, on notera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  <m:r>
          <m:rPr>
            <m:sty m:val="bi"/>
          </m:rPr>
          <w:rPr>
            <w:rFonts w:ascii="Cambria Math" w:hAnsi="Cambria Math"/>
          </w:rPr>
          <m:t>=1/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D37E75">
        <w:t xml:space="preserve"> </w:t>
      </w:r>
      <w:r w:rsidR="006C432B">
        <w:t xml:space="preserve">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τ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  <m:r>
          <m:rPr>
            <m:sty m:val="bi"/>
          </m:rPr>
          <w:rPr>
            <w:rFonts w:ascii="Cambria Math" w:hAnsi="Cambria Math"/>
          </w:rPr>
          <m:t>=RJ/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sub>
        </m:sSub>
      </m:oMath>
      <w:r w:rsidR="006C432B">
        <w:t>.</w:t>
      </w:r>
    </w:p>
    <w:p w:rsidR="00331DBC" w:rsidRDefault="00331DBC" w:rsidP="00ED1544"/>
    <w:p w:rsidR="005C63CA" w:rsidRDefault="00271189" w:rsidP="005C63CA">
      <w:pPr>
        <w:pStyle w:val="Titre1"/>
      </w:pPr>
      <w:r>
        <w:t xml:space="preserve">Asservissement en position </w:t>
      </w:r>
      <w:r w:rsidR="005C63CA">
        <w:t>de l’axe emericc</w:t>
      </w:r>
    </w:p>
    <w:p w:rsidR="000F0B2C" w:rsidRPr="000F0B2C" w:rsidRDefault="00784743" w:rsidP="000F0B2C">
      <w:r>
        <w:t>Le but de l’axe Emericc est de déplacer une masse.</w:t>
      </w:r>
    </w:p>
    <w:p w:rsidR="005C63CA" w:rsidRDefault="00271189" w:rsidP="00271189">
      <w:pPr>
        <w:pStyle w:val="Titre2"/>
        <w:numPr>
          <w:ilvl w:val="0"/>
          <w:numId w:val="29"/>
        </w:numPr>
      </w:pPr>
      <w:r>
        <w:t>Modélisation de la boucle ouverte</w:t>
      </w:r>
    </w:p>
    <w:p w:rsidR="005A595C" w:rsidRDefault="005A595C" w:rsidP="006C432B">
      <w:pPr>
        <w:pStyle w:val="QuestionTP"/>
        <w:numPr>
          <w:ilvl w:val="0"/>
          <w:numId w:val="0"/>
        </w:numPr>
        <w:rPr>
          <w:b w:val="0"/>
        </w:rPr>
      </w:pPr>
      <w:r w:rsidRPr="005A595C">
        <w:rPr>
          <w:b w:val="0"/>
        </w:rPr>
        <w:t>En négli</w:t>
      </w:r>
      <w:r>
        <w:rPr>
          <w:b w:val="0"/>
        </w:rPr>
        <w:t>geant les inerties des pièces en rotation, on peut montrer grâce au théorème de l’énergie puissance (programme de PT) que :</w:t>
      </w:r>
    </w:p>
    <w:p w:rsidR="005A595C" w:rsidRDefault="008906AD" w:rsidP="006C432B">
      <w:pPr>
        <w:pStyle w:val="QuestionTP"/>
        <w:numPr>
          <w:ilvl w:val="0"/>
          <w:numId w:val="0"/>
        </w:numPr>
        <w:rPr>
          <w:b w:val="0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(t)=M</m:t>
          </m:r>
          <m:f>
            <m:fPr>
              <m:ctrlPr>
                <w:rPr>
                  <w:rFonts w:ascii="Cambria Math" w:hAnsi="Cambria Math"/>
                  <w:b w:val="0"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b w:val="0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(t)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dt</m:t>
              </m:r>
            </m:den>
          </m:f>
          <m:f>
            <m:fPr>
              <m:ctrlPr>
                <w:rPr>
                  <w:rFonts w:ascii="Cambria Math" w:hAnsi="Cambria Math"/>
                  <w:b w:val="0"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b w:val="0"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red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r>
            <m:rPr>
              <m:sty m:val="bi"/>
            </m:rPr>
            <w:rPr>
              <w:rFonts w:ascii="Cambria Math" w:hAnsi="Cambria Math"/>
            </w:rPr>
            <m:t>⋅</m:t>
          </m:r>
          <m:sSubSup>
            <m:sSubSupPr>
              <m:ctrlPr>
                <w:rPr>
                  <w:rFonts w:ascii="Cambria Math" w:hAnsi="Cambria Math"/>
                  <w:b w:val="0"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pignon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bSup>
        </m:oMath>
      </m:oMathPara>
    </w:p>
    <w:p w:rsidR="005A595C" w:rsidRPr="005A595C" w:rsidRDefault="008D2355" w:rsidP="006C432B">
      <w:pPr>
        <w:pStyle w:val="QuestionTP"/>
        <w:numPr>
          <w:ilvl w:val="0"/>
          <w:numId w:val="0"/>
        </w:numPr>
        <w:rPr>
          <w:b w:val="0"/>
        </w:rPr>
      </w:pPr>
      <w:r>
        <w:rPr>
          <w:b w:val="0"/>
        </w:rPr>
        <w:t xml:space="preserve">Avec </w:t>
      </w:r>
      <m:oMath>
        <m:sSubSup>
          <m:sSubSupPr>
            <m:ctrlPr>
              <w:rPr>
                <w:rFonts w:ascii="Cambria Math" w:hAnsi="Cambria Math"/>
                <w:b w:val="0"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red</m:t>
            </m:r>
          </m:sub>
          <m:sup/>
        </m:sSubSup>
        <m:r>
          <m:rPr>
            <m:sty m:val="bi"/>
          </m:rPr>
          <w:rPr>
            <w:rFonts w:ascii="Cambria Math" w:hAnsi="Cambria Math"/>
          </w:rPr>
          <m:t>=66</m:t>
        </m:r>
      </m:oMath>
      <w:r>
        <w:rPr>
          <w:b w:val="0"/>
        </w:rPr>
        <w:t xml:space="preserve"> rapport de réduction du réducteur et </w:t>
      </w:r>
      <m:oMath>
        <m:sSubSup>
          <m:sSubSupPr>
            <m:ctrlPr>
              <w:rPr>
                <w:rFonts w:ascii="Cambria Math" w:hAnsi="Cambria Math"/>
                <w:b w:val="0"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pignon</m:t>
            </m:r>
          </m:sub>
          <m:sup/>
        </m:sSubSup>
      </m:oMath>
      <w:r>
        <w:rPr>
          <w:b w:val="0"/>
        </w:rPr>
        <w:t xml:space="preserve"> le rayon du pignon de la transmission pignon – courroie. </w:t>
      </w:r>
    </w:p>
    <w:p w:rsidR="006C432B" w:rsidRPr="000E4FA0" w:rsidRDefault="009D60FF" w:rsidP="006C432B">
      <w:pPr>
        <w:pStyle w:val="QuestionTP"/>
        <w:numPr>
          <w:ilvl w:val="0"/>
          <w:numId w:val="19"/>
        </w:numPr>
        <w:rPr>
          <w:b w:val="0"/>
        </w:rPr>
      </w:pPr>
      <w:r w:rsidRPr="000E4FA0">
        <w:rPr>
          <w:b w:val="0"/>
        </w:rPr>
        <w:t>Charger le fichier AxeEmericc_</w:t>
      </w:r>
      <w:r w:rsidR="006C432B" w:rsidRPr="000E4FA0">
        <w:rPr>
          <w:b w:val="0"/>
        </w:rPr>
        <w:t>BO.zcos</w:t>
      </w:r>
      <w:r w:rsidRPr="000E4FA0">
        <w:rPr>
          <w:b w:val="0"/>
        </w:rPr>
        <w:t>.</w:t>
      </w:r>
    </w:p>
    <w:p w:rsidR="009D60FF" w:rsidRDefault="009D60FF" w:rsidP="009D60FF">
      <w:pPr>
        <w:pStyle w:val="QuestionTP"/>
        <w:numPr>
          <w:ilvl w:val="0"/>
          <w:numId w:val="0"/>
        </w:numPr>
        <w:ind w:left="360"/>
        <w:rPr>
          <w:b w:val="0"/>
        </w:rPr>
      </w:pPr>
    </w:p>
    <w:p w:rsidR="001749BB" w:rsidRDefault="000E478F" w:rsidP="0012008D">
      <w:pPr>
        <w:pStyle w:val="QuestionTP"/>
        <w:numPr>
          <w:ilvl w:val="0"/>
          <w:numId w:val="0"/>
        </w:numPr>
        <w:ind w:left="360"/>
        <w:jc w:val="center"/>
        <w:rPr>
          <w:b w:val="0"/>
        </w:rPr>
      </w:pPr>
      <w:r>
        <w:rPr>
          <w:b w:val="0"/>
          <w:noProof/>
          <w:lang w:bidi="ar-SA"/>
        </w:rPr>
        <w:drawing>
          <wp:inline distT="0" distB="0" distL="0" distR="0" wp14:anchorId="0BF5D79F" wp14:editId="715DAD79">
            <wp:extent cx="5760000" cy="1407239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4072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D3622" w:rsidRDefault="002652BF" w:rsidP="001D3622">
      <w:pPr>
        <w:pStyle w:val="QuestionTP"/>
      </w:pPr>
      <w:r>
        <w:t xml:space="preserve">Expliquer le rôle du second </w:t>
      </w:r>
      <w:r w:rsidR="000F0B2C">
        <w:t xml:space="preserve">intégrateur ainsi que des </w:t>
      </w:r>
      <w:r>
        <w:t>blocs kred et Rpignon.</w:t>
      </w:r>
    </w:p>
    <w:p w:rsidR="001749BB" w:rsidRDefault="0012008D" w:rsidP="001D3622">
      <w:pPr>
        <w:pStyle w:val="QuestionTP"/>
      </w:pPr>
      <w:r>
        <w:t xml:space="preserve">Si on considère le MCC seul, expliquer </w:t>
      </w:r>
      <w:r w:rsidR="001749BB">
        <w:t>p</w:t>
      </w:r>
      <w:r w:rsidR="00717D09">
        <w:t xml:space="preserve">ourquoi on ne peut pas parler </w:t>
      </w:r>
      <w:r w:rsidR="008906AD">
        <w:t>de système asservi</w:t>
      </w:r>
      <w:r w:rsidR="001749BB">
        <w:t xml:space="preserve">. </w:t>
      </w:r>
      <w:r w:rsidR="00C2518C">
        <w:t xml:space="preserve">Expliquer pourquoi </w:t>
      </w:r>
      <w:r>
        <w:t>le système complet proposé ci-de</w:t>
      </w:r>
      <w:bookmarkStart w:id="0" w:name="_GoBack"/>
      <w:bookmarkEnd w:id="0"/>
      <w:r>
        <w:t xml:space="preserve">ssus est dit </w:t>
      </w:r>
      <w:r w:rsidR="00C2518C">
        <w:t>en boucle ouverte.</w:t>
      </w:r>
    </w:p>
    <w:p w:rsidR="001D3622" w:rsidRDefault="000F0B2C" w:rsidP="001D3622">
      <w:pPr>
        <w:pStyle w:val="QuestionTP"/>
      </w:pPr>
      <w:r>
        <w:t>Réaliser l’analyse temporelle. Quelle en est la particularité ? Cela était-il prévisible ?</w:t>
      </w:r>
    </w:p>
    <w:p w:rsidR="00271189" w:rsidRDefault="000000F4" w:rsidP="00271189">
      <w:pPr>
        <w:pStyle w:val="QuestionTP"/>
      </w:pPr>
      <w:r>
        <w:lastRenderedPageBreak/>
        <w:t xml:space="preserve">Modifier le schéma bloc pour </w:t>
      </w:r>
      <w:r w:rsidR="0012008D">
        <w:t xml:space="preserve">simuler </w:t>
      </w:r>
      <w:r>
        <w:t>la courbe de vitesse (avant l’intégrateur). L</w:t>
      </w:r>
      <w:r w:rsidR="00E201D7">
        <w:t>e critère C2 est-il vérifié ?</w:t>
      </w:r>
    </w:p>
    <w:p w:rsidR="00271189" w:rsidRPr="00271189" w:rsidRDefault="00271189" w:rsidP="00271189">
      <w:pPr>
        <w:pStyle w:val="Titre1"/>
      </w:pPr>
      <w:r>
        <w:t>Asservissement en vitesse de l’axe emericc</w:t>
      </w:r>
    </w:p>
    <w:p w:rsidR="00271189" w:rsidRDefault="00E201D7" w:rsidP="00E201D7">
      <w:pPr>
        <w:pStyle w:val="Titre2"/>
        <w:numPr>
          <w:ilvl w:val="0"/>
          <w:numId w:val="33"/>
        </w:numPr>
      </w:pPr>
      <w:r>
        <w:t>Modélisation de la boucle fermée - Réponse à un échelon</w:t>
      </w:r>
    </w:p>
    <w:p w:rsidR="00E201D7" w:rsidRDefault="00E201D7" w:rsidP="00E201D7">
      <w:r>
        <w:t>On utilisera le fichier AxeEmericc_BF.zcos :</w:t>
      </w:r>
    </w:p>
    <w:p w:rsidR="00E201D7" w:rsidRDefault="00E201D7" w:rsidP="00E201D7"/>
    <w:p w:rsidR="00E201D7" w:rsidRDefault="00B864C7" w:rsidP="00331DBC">
      <w:pPr>
        <w:jc w:val="center"/>
      </w:pPr>
      <w:r w:rsidRPr="00B864C7">
        <w:rPr>
          <w:noProof/>
          <w:lang w:eastAsia="fr-FR" w:bidi="ar-SA"/>
        </w:rPr>
        <w:drawing>
          <wp:inline distT="0" distB="0" distL="0" distR="0" wp14:anchorId="11B87400" wp14:editId="6C46EFAD">
            <wp:extent cx="5972810" cy="1569085"/>
            <wp:effectExtent l="0" t="0" r="889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D7" w:rsidRDefault="00E201D7" w:rsidP="00E201D7"/>
    <w:p w:rsidR="00E201D7" w:rsidRDefault="00E201D7" w:rsidP="00E201D7">
      <w:pPr>
        <w:pStyle w:val="QuestionTP"/>
      </w:pPr>
      <w:r>
        <w:t>Quel est l’intérêt du bloc 60 ? Quelle est la nature de la consigne ? Quelle est la nature du signal mesurée ?</w:t>
      </w:r>
    </w:p>
    <w:p w:rsidR="00E201D7" w:rsidRDefault="00E201D7" w:rsidP="00E201D7">
      <w:pPr>
        <w:pStyle w:val="QuestionTP"/>
      </w:pPr>
      <w:r>
        <w:t>Déterminer l’erreur statique du système. Le critère C3 est-il vérifié ?</w:t>
      </w:r>
    </w:p>
    <w:p w:rsidR="00C07AB2" w:rsidRDefault="00C07AB2" w:rsidP="00013AC0"/>
    <w:p w:rsidR="0012008D" w:rsidRDefault="0012008D" w:rsidP="00013AC0"/>
    <w:p w:rsidR="00C07AB2" w:rsidRDefault="00334189" w:rsidP="00E201D7">
      <w:pPr>
        <w:pStyle w:val="Titre2"/>
        <w:numPr>
          <w:ilvl w:val="0"/>
          <w:numId w:val="33"/>
        </w:numPr>
        <w:rPr>
          <w:lang w:eastAsia="fr-FR"/>
        </w:rPr>
      </w:pPr>
      <w:r>
        <w:rPr>
          <w:lang w:eastAsia="fr-FR"/>
        </w:rPr>
        <w:t xml:space="preserve">Réponse à une entrée </w:t>
      </w:r>
      <w:r w:rsidR="00C938D3">
        <w:rPr>
          <w:lang w:eastAsia="fr-FR"/>
        </w:rPr>
        <w:t>sinusoïdale</w:t>
      </w:r>
    </w:p>
    <w:p w:rsidR="00C938D3" w:rsidRDefault="00E201D7" w:rsidP="00E201D7">
      <w:r>
        <w:t>Les axes numériques, et donc l’axe Emericc, sont amenés à faire des déplacements alternatifs. En effet, dans le cadre d’un centre d’usinage à commande numérique</w:t>
      </w:r>
      <w:r w:rsidR="00A95ED9">
        <w:t xml:space="preserve"> (par exemple)</w:t>
      </w:r>
      <w:r>
        <w:t xml:space="preserve"> on peut être amené à usiner des trajectoires circulaires en 2 axes. Lorsqu’on désire réaliser un cercle sur deux axes, chacun suit alors une trajectoire sinusoïdale. En effet, en coordonnées cylindriques, l’équation paramétrique d’un cercle</w:t>
      </w:r>
      <w:r w:rsidR="00C938D3">
        <w:t xml:space="preserve"> de rayon R</w:t>
      </w:r>
      <w:r>
        <w:t xml:space="preserve"> est donnée par </w:t>
      </w:r>
    </w:p>
    <w:p w:rsidR="00C938D3" w:rsidRDefault="00E201D7" w:rsidP="00E201D7">
      <m:oMathPara>
        <m:oMath>
          <m:r>
            <m:rPr>
              <m:scr m:val="script"/>
            </m:rPr>
            <w:rPr>
              <w:rFonts w:ascii="Cambria Math" w:hAnsi="Cambria Math"/>
            </w:rPr>
            <m:t>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=R⋅cos(ωt)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=R⋅sin(ωt)</m:t>
                    </m:r>
                  </m:e>
                </m:mr>
              </m:m>
            </m:e>
          </m:d>
        </m:oMath>
      </m:oMathPara>
    </w:p>
    <w:p w:rsidR="00C938D3" w:rsidRDefault="00C938D3" w:rsidP="00E201D7">
      <w:r>
        <w:t>Pour une vitesse circonférentielle notée V (</w:t>
      </w:r>
      <m:oMath>
        <m:r>
          <w:rPr>
            <w:rFonts w:ascii="Cambria Math" w:hAnsi="Cambria Math"/>
          </w:rPr>
          <m:t>V=Rω)</m:t>
        </m:r>
      </m:oMath>
      <w:r>
        <w:t>, la vitesse sur chacun des axes doit donc être la suivante :</w:t>
      </w:r>
    </w:p>
    <w:p w:rsidR="00E201D7" w:rsidRDefault="008906AD" w:rsidP="00E201D7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r>
                <m:rPr>
                  <m:scr m:val="script"/>
                </m:rP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 xml:space="preserve">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-V⋅sin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V⋅cos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mr>
              </m:m>
            </m:e>
          </m:d>
        </m:oMath>
      </m:oMathPara>
    </w:p>
    <w:p w:rsidR="00C938D3" w:rsidRDefault="00C938D3" w:rsidP="00E201D7">
      <w:r>
        <w:t xml:space="preserve">L’axe </w:t>
      </w:r>
      <w:r w:rsidR="003B6377">
        <w:t>Emeric</w:t>
      </w:r>
      <w:r>
        <w:t xml:space="preserve"> représentant un seul des axes, on s’intéresse donc au pilotage en vitesse de l’axe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. </w:t>
      </w:r>
    </w:p>
    <w:p w:rsidR="00E201D7" w:rsidRDefault="001550B7" w:rsidP="001550B7">
      <w:pPr>
        <w:pStyle w:val="Paragraphedeliste"/>
        <w:numPr>
          <w:ilvl w:val="0"/>
          <w:numId w:val="36"/>
        </w:numPr>
        <w:rPr>
          <w:lang w:eastAsia="fr-FR"/>
        </w:rPr>
      </w:pPr>
      <w:r>
        <w:rPr>
          <w:lang w:eastAsia="fr-FR"/>
        </w:rPr>
        <w:t xml:space="preserve">Modifier le schéma bloc pour obtenir une entrée sinusoïdale. </w:t>
      </w:r>
    </w:p>
    <w:p w:rsidR="00C62820" w:rsidRDefault="00C62820" w:rsidP="00C62820">
      <w:pPr>
        <w:rPr>
          <w:lang w:eastAsia="fr-FR"/>
        </w:rPr>
      </w:pPr>
    </w:p>
    <w:p w:rsidR="00C62820" w:rsidRDefault="00C62820" w:rsidP="00C62820">
      <w:pPr>
        <w:rPr>
          <w:lang w:eastAsia="fr-FR"/>
        </w:rPr>
      </w:pPr>
    </w:p>
    <w:p w:rsidR="00C62820" w:rsidRDefault="00C62820" w:rsidP="00C62820">
      <w:pPr>
        <w:rPr>
          <w:lang w:eastAsia="fr-FR"/>
        </w:rPr>
      </w:pPr>
    </w:p>
    <w:p w:rsidR="00C62820" w:rsidRDefault="00C62820" w:rsidP="00C62820">
      <w:pPr>
        <w:rPr>
          <w:lang w:eastAsia="fr-FR"/>
        </w:rPr>
      </w:pPr>
    </w:p>
    <w:p w:rsidR="00C62820" w:rsidRDefault="00C62820" w:rsidP="00C62820">
      <w:pPr>
        <w:rPr>
          <w:lang w:eastAsia="fr-FR"/>
        </w:rPr>
      </w:pPr>
    </w:p>
    <w:p w:rsidR="00C62820" w:rsidRPr="00E201D7" w:rsidRDefault="00C62820" w:rsidP="00C62820">
      <w:pPr>
        <w:rPr>
          <w:lang w:eastAsia="fr-FR"/>
        </w:rPr>
      </w:pPr>
    </w:p>
    <w:p w:rsidR="007156FC" w:rsidRDefault="00334189" w:rsidP="00331DBC">
      <w:pPr>
        <w:pStyle w:val="QuestionTP"/>
      </w:pPr>
      <w:r>
        <w:t>Pour les conditions de simulation suivante</w:t>
      </w:r>
      <w:r w:rsidR="007156FC">
        <w:t>s</w:t>
      </w:r>
      <w:r>
        <w:t>, mesurer le déphasa</w:t>
      </w:r>
      <w:r w:rsidR="007156FC">
        <w:t>ge et le rapport des amplitudes </w:t>
      </w:r>
      <w:r w:rsidR="001550B7">
        <w:t xml:space="preserve">entre la courbe de consigne et la courbe de sortie </w:t>
      </w:r>
      <w:r w:rsidR="007156FC">
        <w:t>:</w:t>
      </w:r>
    </w:p>
    <w:tbl>
      <w:tblPr>
        <w:tblStyle w:val="Trameclaire-Accent13"/>
        <w:tblW w:w="0" w:type="auto"/>
        <w:tblLook w:val="04A0" w:firstRow="1" w:lastRow="0" w:firstColumn="1" w:lastColumn="0" w:noHBand="0" w:noVBand="1"/>
      </w:tblPr>
      <w:tblGrid>
        <w:gridCol w:w="1735"/>
        <w:gridCol w:w="2095"/>
        <w:gridCol w:w="1772"/>
        <w:gridCol w:w="1612"/>
        <w:gridCol w:w="2500"/>
      </w:tblGrid>
      <w:tr w:rsidR="00240B92" w:rsidRPr="007C228B" w:rsidTr="00240B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5" w:type="dxa"/>
          </w:tcPr>
          <w:p w:rsidR="00240B92" w:rsidRPr="007C228B" w:rsidRDefault="00240B92" w:rsidP="007156FC">
            <w:pPr>
              <w:pStyle w:val="QuestionTP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C228B">
              <w:rPr>
                <w:b/>
              </w:rPr>
              <w:t>Rayon (mm)</w:t>
            </w:r>
          </w:p>
        </w:tc>
        <w:tc>
          <w:tcPr>
            <w:tcW w:w="2095" w:type="dxa"/>
          </w:tcPr>
          <w:p w:rsidR="00240B92" w:rsidRPr="007C228B" w:rsidRDefault="00240B92" w:rsidP="007156FC">
            <w:pPr>
              <w:pStyle w:val="QuestionTP"/>
              <w:numPr>
                <w:ilvl w:val="0"/>
                <w:numId w:val="0"/>
              </w:num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Vitesse (m/min)</w:t>
            </w:r>
          </w:p>
        </w:tc>
        <w:tc>
          <w:tcPr>
            <w:tcW w:w="1772" w:type="dxa"/>
            <w:vAlign w:val="center"/>
          </w:tcPr>
          <w:p w:rsidR="00240B92" w:rsidRPr="007C228B" w:rsidRDefault="00240B92" w:rsidP="007156FC">
            <w:pPr>
              <w:pStyle w:val="QuestionTP"/>
              <w:numPr>
                <w:ilvl w:val="0"/>
                <w:numId w:val="0"/>
              </w:num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C228B">
              <w:rPr>
                <w:b/>
              </w:rPr>
              <w:t>Amplitude</w:t>
            </w:r>
          </w:p>
        </w:tc>
        <w:tc>
          <w:tcPr>
            <w:tcW w:w="1612" w:type="dxa"/>
            <w:vAlign w:val="center"/>
          </w:tcPr>
          <w:p w:rsidR="00240B92" w:rsidRPr="007C228B" w:rsidRDefault="00240B92" w:rsidP="007156FC">
            <w:pPr>
              <w:pStyle w:val="QuestionTP"/>
              <w:numPr>
                <w:ilvl w:val="0"/>
                <w:numId w:val="0"/>
              </w:num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C228B">
              <w:rPr>
                <w:b/>
              </w:rPr>
              <w:t>Pulsation</w:t>
            </w:r>
          </w:p>
        </w:tc>
        <w:tc>
          <w:tcPr>
            <w:tcW w:w="2500" w:type="dxa"/>
            <w:vAlign w:val="center"/>
          </w:tcPr>
          <w:p w:rsidR="00240B92" w:rsidRPr="007C228B" w:rsidRDefault="00240B92" w:rsidP="007156FC">
            <w:pPr>
              <w:pStyle w:val="QuestionTP"/>
              <w:numPr>
                <w:ilvl w:val="0"/>
                <w:numId w:val="0"/>
              </w:num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C228B">
              <w:rPr>
                <w:b/>
              </w:rPr>
              <w:t>Temps de simulation</w:t>
            </w:r>
            <w:r w:rsidR="004615D6">
              <w:rPr>
                <w:b/>
              </w:rPr>
              <w:t xml:space="preserve"> (s)</w:t>
            </w:r>
          </w:p>
        </w:tc>
      </w:tr>
      <w:tr w:rsidR="00240B92" w:rsidTr="00240B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5" w:type="dxa"/>
          </w:tcPr>
          <w:p w:rsidR="00240B92" w:rsidRDefault="004615D6" w:rsidP="007156FC">
            <w:pPr>
              <w:pStyle w:val="QuestionTP"/>
              <w:numPr>
                <w:ilvl w:val="0"/>
                <w:numId w:val="0"/>
              </w:numPr>
              <w:jc w:val="center"/>
            </w:pPr>
            <w:r>
              <w:t>10</w:t>
            </w:r>
            <w:r w:rsidR="00240B92">
              <w:t>0</w:t>
            </w:r>
          </w:p>
        </w:tc>
        <w:tc>
          <w:tcPr>
            <w:tcW w:w="2095" w:type="dxa"/>
          </w:tcPr>
          <w:p w:rsidR="00240B92" w:rsidRDefault="00240B92" w:rsidP="007156FC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10 </w:t>
            </w:r>
          </w:p>
        </w:tc>
        <w:tc>
          <w:tcPr>
            <w:tcW w:w="1772" w:type="dxa"/>
            <w:vAlign w:val="center"/>
          </w:tcPr>
          <w:p w:rsidR="00240B92" w:rsidRDefault="00240B92" w:rsidP="007156FC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10/60</w:t>
            </w:r>
          </w:p>
        </w:tc>
        <w:tc>
          <w:tcPr>
            <w:tcW w:w="1612" w:type="dxa"/>
            <w:vAlign w:val="center"/>
          </w:tcPr>
          <w:p w:rsidR="00240B92" w:rsidRDefault="004615D6" w:rsidP="007156FC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10/6</w:t>
            </w:r>
          </w:p>
        </w:tc>
        <w:tc>
          <w:tcPr>
            <w:tcW w:w="2500" w:type="dxa"/>
            <w:vAlign w:val="center"/>
          </w:tcPr>
          <w:p w:rsidR="00240B92" w:rsidRDefault="004615D6" w:rsidP="004615D6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240B92" w:rsidTr="00240B92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5" w:type="dxa"/>
          </w:tcPr>
          <w:p w:rsidR="00240B92" w:rsidRDefault="004615D6" w:rsidP="007156FC">
            <w:pPr>
              <w:pStyle w:val="QuestionTP"/>
              <w:numPr>
                <w:ilvl w:val="0"/>
                <w:numId w:val="0"/>
              </w:numPr>
              <w:jc w:val="center"/>
            </w:pPr>
            <w:r>
              <w:lastRenderedPageBreak/>
              <w:t>1</w:t>
            </w:r>
            <w:r w:rsidR="00240B92">
              <w:t>0</w:t>
            </w:r>
          </w:p>
        </w:tc>
        <w:tc>
          <w:tcPr>
            <w:tcW w:w="2095" w:type="dxa"/>
          </w:tcPr>
          <w:p w:rsidR="00240B92" w:rsidRDefault="00240B92" w:rsidP="007156FC">
            <w:pPr>
              <w:pStyle w:val="QuestionTP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772" w:type="dxa"/>
            <w:vAlign w:val="center"/>
          </w:tcPr>
          <w:p w:rsidR="00240B92" w:rsidRDefault="00240B92" w:rsidP="007156FC">
            <w:pPr>
              <w:pStyle w:val="QuestionTP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10/60</w:t>
            </w:r>
          </w:p>
        </w:tc>
        <w:tc>
          <w:tcPr>
            <w:tcW w:w="1612" w:type="dxa"/>
            <w:vAlign w:val="center"/>
          </w:tcPr>
          <w:p w:rsidR="00240B92" w:rsidRDefault="00240B92" w:rsidP="007156FC">
            <w:pPr>
              <w:pStyle w:val="QuestionTP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10/</w:t>
            </w:r>
            <w:r w:rsidR="004615D6">
              <w:t>0,</w:t>
            </w:r>
            <w:r>
              <w:t>6</w:t>
            </w:r>
          </w:p>
        </w:tc>
        <w:tc>
          <w:tcPr>
            <w:tcW w:w="2500" w:type="dxa"/>
            <w:vAlign w:val="center"/>
          </w:tcPr>
          <w:p w:rsidR="00240B92" w:rsidRDefault="004615D6" w:rsidP="007156FC">
            <w:pPr>
              <w:pStyle w:val="QuestionTP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240B92" w:rsidTr="00240B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5" w:type="dxa"/>
          </w:tcPr>
          <w:p w:rsidR="00240B92" w:rsidRDefault="004615D6" w:rsidP="007156FC">
            <w:pPr>
              <w:pStyle w:val="QuestionTP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2095" w:type="dxa"/>
          </w:tcPr>
          <w:p w:rsidR="00240B92" w:rsidRDefault="00240B92" w:rsidP="007156FC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772" w:type="dxa"/>
            <w:vAlign w:val="center"/>
          </w:tcPr>
          <w:p w:rsidR="00240B92" w:rsidRDefault="00240B92" w:rsidP="007156FC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10/60</w:t>
            </w:r>
          </w:p>
        </w:tc>
        <w:tc>
          <w:tcPr>
            <w:tcW w:w="1612" w:type="dxa"/>
            <w:vAlign w:val="center"/>
          </w:tcPr>
          <w:p w:rsidR="00240B92" w:rsidRDefault="00240B92" w:rsidP="007156FC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10/0,</w:t>
            </w:r>
            <w:r w:rsidR="004615D6">
              <w:t>0</w:t>
            </w:r>
            <w:r>
              <w:t>6</w:t>
            </w:r>
          </w:p>
        </w:tc>
        <w:tc>
          <w:tcPr>
            <w:tcW w:w="2500" w:type="dxa"/>
            <w:vAlign w:val="center"/>
          </w:tcPr>
          <w:p w:rsidR="00240B92" w:rsidRDefault="004615D6" w:rsidP="007156FC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</w:t>
            </w:r>
          </w:p>
        </w:tc>
      </w:tr>
      <w:tr w:rsidR="00240B92" w:rsidTr="00240B92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5" w:type="dxa"/>
          </w:tcPr>
          <w:p w:rsidR="00240B92" w:rsidRDefault="004615D6" w:rsidP="007156FC">
            <w:pPr>
              <w:pStyle w:val="QuestionTP"/>
              <w:numPr>
                <w:ilvl w:val="0"/>
                <w:numId w:val="0"/>
              </w:numPr>
              <w:jc w:val="center"/>
            </w:pPr>
            <w:r>
              <w:t>0,</w:t>
            </w:r>
            <w:r w:rsidR="00240B92">
              <w:t>1</w:t>
            </w:r>
          </w:p>
        </w:tc>
        <w:tc>
          <w:tcPr>
            <w:tcW w:w="2095" w:type="dxa"/>
          </w:tcPr>
          <w:p w:rsidR="00240B92" w:rsidRDefault="00240B92" w:rsidP="007156FC">
            <w:pPr>
              <w:pStyle w:val="QuestionTP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772" w:type="dxa"/>
            <w:vAlign w:val="center"/>
          </w:tcPr>
          <w:p w:rsidR="00240B92" w:rsidRDefault="00240B92" w:rsidP="007156FC">
            <w:pPr>
              <w:pStyle w:val="QuestionTP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10/60</w:t>
            </w:r>
          </w:p>
        </w:tc>
        <w:tc>
          <w:tcPr>
            <w:tcW w:w="1612" w:type="dxa"/>
            <w:vAlign w:val="center"/>
          </w:tcPr>
          <w:p w:rsidR="00240B92" w:rsidRDefault="00240B92" w:rsidP="007156FC">
            <w:pPr>
              <w:pStyle w:val="QuestionTP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10/0,0</w:t>
            </w:r>
            <w:r w:rsidR="004615D6">
              <w:t>0</w:t>
            </w:r>
            <w:r>
              <w:t>6</w:t>
            </w:r>
          </w:p>
        </w:tc>
        <w:tc>
          <w:tcPr>
            <w:tcW w:w="2500" w:type="dxa"/>
            <w:vAlign w:val="center"/>
          </w:tcPr>
          <w:p w:rsidR="00240B92" w:rsidRDefault="004615D6" w:rsidP="004615D6">
            <w:pPr>
              <w:pStyle w:val="QuestionTP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0,01</w:t>
            </w:r>
          </w:p>
        </w:tc>
      </w:tr>
      <w:tr w:rsidR="00331DBC" w:rsidTr="00240B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5" w:type="dxa"/>
          </w:tcPr>
          <w:p w:rsidR="00331DBC" w:rsidRDefault="00331DBC" w:rsidP="007156FC">
            <w:pPr>
              <w:pStyle w:val="QuestionTP"/>
              <w:numPr>
                <w:ilvl w:val="0"/>
                <w:numId w:val="0"/>
              </w:numPr>
              <w:jc w:val="center"/>
            </w:pPr>
            <w:r>
              <w:t>0,01</w:t>
            </w:r>
          </w:p>
        </w:tc>
        <w:tc>
          <w:tcPr>
            <w:tcW w:w="2095" w:type="dxa"/>
          </w:tcPr>
          <w:p w:rsidR="00331DBC" w:rsidRDefault="00331DBC" w:rsidP="007156FC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772" w:type="dxa"/>
            <w:vAlign w:val="center"/>
          </w:tcPr>
          <w:p w:rsidR="00331DBC" w:rsidRDefault="00331DBC" w:rsidP="007156FC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10/60</w:t>
            </w:r>
          </w:p>
        </w:tc>
        <w:tc>
          <w:tcPr>
            <w:tcW w:w="1612" w:type="dxa"/>
            <w:vAlign w:val="center"/>
          </w:tcPr>
          <w:p w:rsidR="00331DBC" w:rsidRDefault="00331DBC" w:rsidP="007156FC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10/0,0006</w:t>
            </w:r>
          </w:p>
        </w:tc>
        <w:tc>
          <w:tcPr>
            <w:tcW w:w="2500" w:type="dxa"/>
            <w:vAlign w:val="center"/>
          </w:tcPr>
          <w:p w:rsidR="00331DBC" w:rsidRDefault="00331DBC" w:rsidP="004615D6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0,001</w:t>
            </w:r>
          </w:p>
        </w:tc>
      </w:tr>
    </w:tbl>
    <w:p w:rsidR="008229C5" w:rsidRDefault="008229C5" w:rsidP="007307A3">
      <w:pPr>
        <w:rPr>
          <w:lang w:eastAsia="fr-FR"/>
        </w:rPr>
      </w:pPr>
    </w:p>
    <w:p w:rsidR="000E4FA0" w:rsidRDefault="000E4FA0" w:rsidP="000E4FA0">
      <w:pPr>
        <w:pStyle w:val="QuestionTP"/>
      </w:pPr>
      <w:r>
        <w:t xml:space="preserve">L’écart statique n’est pas défini pour une réponse à une entrée sinusoïdale. Que peut-on cependant dire sur </w:t>
      </w:r>
      <w:r w:rsidR="00CF5E3C">
        <w:t xml:space="preserve">la différence entre l’amplitude de la vitesse de consigne et l’amplitude de la vitesse de sortie. </w:t>
      </w:r>
    </w:p>
    <w:p w:rsidR="000E4FA0" w:rsidRDefault="000E4FA0" w:rsidP="000E4FA0"/>
    <w:p w:rsidR="000E4FA0" w:rsidRDefault="000E4FA0" w:rsidP="000E4FA0">
      <w:pPr>
        <w:pStyle w:val="Titre1"/>
      </w:pPr>
      <w:r>
        <w:t>Conclusion</w:t>
      </w:r>
    </w:p>
    <w:p w:rsidR="000E4FA0" w:rsidRDefault="000E4FA0" w:rsidP="000E4FA0">
      <w:pPr>
        <w:pStyle w:val="QuestionTP"/>
      </w:pPr>
      <w:r>
        <w:t>Faire la synthèse des différences entre le système réel et le système modélisé.</w:t>
      </w:r>
    </w:p>
    <w:p w:rsidR="003A2454" w:rsidRDefault="003A2454" w:rsidP="003A2454">
      <w:pPr>
        <w:pStyle w:val="QuestionTP"/>
        <w:numPr>
          <w:ilvl w:val="0"/>
          <w:numId w:val="0"/>
        </w:numPr>
        <w:ind w:left="720" w:hanging="360"/>
      </w:pPr>
    </w:p>
    <w:p w:rsidR="003A2454" w:rsidRDefault="003A2454" w:rsidP="003A2454">
      <w:pPr>
        <w:pStyle w:val="Titre1"/>
      </w:pPr>
      <w:r>
        <w:t>Travail facultatif</w:t>
      </w:r>
    </w:p>
    <w:p w:rsidR="003A2454" w:rsidRPr="003A2454" w:rsidRDefault="003A2454" w:rsidP="003A2454">
      <w:pPr>
        <w:pStyle w:val="Titre2"/>
        <w:numPr>
          <w:ilvl w:val="0"/>
          <w:numId w:val="34"/>
        </w:numPr>
      </w:pPr>
      <w:r>
        <w:t>Perturbations</w:t>
      </w:r>
    </w:p>
    <w:p w:rsidR="003A2454" w:rsidRDefault="003A2454" w:rsidP="003A2454">
      <w:r>
        <w:t>Le premier modèle du moteur à courant continu fait apparaître des perturbations. Modifier le schéma bloc pour faire apparaître les perturbations.</w:t>
      </w:r>
    </w:p>
    <w:p w:rsidR="003A2454" w:rsidRDefault="003A2454" w:rsidP="003A2454">
      <w:pPr>
        <w:pStyle w:val="QuestionTP"/>
      </w:pPr>
      <w:r>
        <w:t>Quel est l’impact des perturbations sur l’asservissement en vitesse ?</w:t>
      </w:r>
    </w:p>
    <w:p w:rsidR="003A2454" w:rsidRDefault="003A2454" w:rsidP="003A2454">
      <w:pPr>
        <w:pStyle w:val="QuestionTP"/>
        <w:numPr>
          <w:ilvl w:val="0"/>
          <w:numId w:val="0"/>
        </w:numPr>
        <w:ind w:left="720" w:hanging="360"/>
      </w:pPr>
    </w:p>
    <w:p w:rsidR="003A2454" w:rsidRDefault="003A2454" w:rsidP="003A2454">
      <w:pPr>
        <w:pStyle w:val="Titre2"/>
      </w:pPr>
      <w:r>
        <w:t>Asservissement en position</w:t>
      </w:r>
    </w:p>
    <w:p w:rsidR="003A2454" w:rsidRDefault="003A2454" w:rsidP="003A2454">
      <w:pPr>
        <w:pStyle w:val="QuestionTP"/>
      </w:pPr>
      <w:r>
        <w:t>Réaliser les modifications du schéma bloc permettant d’assurer l’asservissement en position.</w:t>
      </w:r>
    </w:p>
    <w:p w:rsidR="003A2454" w:rsidRPr="003A2454" w:rsidRDefault="003A2454" w:rsidP="003A2454">
      <w:pPr>
        <w:pStyle w:val="QuestionTP"/>
      </w:pPr>
      <w:r>
        <w:t>Les exigences du cahier des charges (précision) sont-elles vérifiées ?</w:t>
      </w:r>
    </w:p>
    <w:sectPr w:rsidR="003A2454" w:rsidRPr="003A2454" w:rsidSect="00AF1680">
      <w:headerReference w:type="default" r:id="rId28"/>
      <w:footerReference w:type="default" r:id="rId29"/>
      <w:pgSz w:w="11906" w:h="16838" w:code="9"/>
      <w:pgMar w:top="1103" w:right="1080" w:bottom="1134" w:left="1080" w:header="425" w:footer="15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3FDB" w:rsidRDefault="00BD3FDB" w:rsidP="00CA63DC">
      <w:r>
        <w:separator/>
      </w:r>
    </w:p>
  </w:endnote>
  <w:endnote w:type="continuationSeparator" w:id="0">
    <w:p w:rsidR="00BD3FDB" w:rsidRDefault="00BD3FDB" w:rsidP="00CA63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7946" w:rsidRDefault="00B37946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7"/>
      <w:gridCol w:w="3260"/>
      <w:gridCol w:w="4252"/>
    </w:tblGrid>
    <w:tr w:rsidR="00D92A5C" w:rsidTr="002147F0">
      <w:trPr>
        <w:trHeight w:val="136"/>
      </w:trPr>
      <w:tc>
        <w:tcPr>
          <w:tcW w:w="4537" w:type="dxa"/>
          <w:shd w:val="clear" w:color="auto" w:fill="4A4A4A"/>
        </w:tcPr>
        <w:p w:rsidR="00D92A5C" w:rsidRPr="00B37946" w:rsidRDefault="007E486B" w:rsidP="001D4925">
          <w:pPr>
            <w:pStyle w:val="Pieddepage"/>
            <w:spacing w:before="60"/>
            <w:ind w:left="175" w:right="175"/>
            <w:rPr>
              <w:lang w:val="en-US"/>
            </w:rPr>
          </w:pPr>
          <w:r w:rsidRPr="00D100B7">
            <w:rPr>
              <w:b/>
              <w:noProof/>
              <w:szCs w:val="24"/>
            </w:rPr>
            <w:fldChar w:fldCharType="begin"/>
          </w:r>
          <w:r w:rsidR="00D92A5C" w:rsidRPr="00B37946">
            <w:rPr>
              <w:b/>
              <w:noProof/>
              <w:szCs w:val="24"/>
              <w:lang w:val="en-US"/>
            </w:rPr>
            <w:instrText xml:space="preserve"> FILENAME </w:instrText>
          </w:r>
          <w:r w:rsidRPr="00D100B7">
            <w:rPr>
              <w:b/>
              <w:noProof/>
              <w:szCs w:val="24"/>
            </w:rPr>
            <w:fldChar w:fldCharType="separate"/>
          </w:r>
          <w:r w:rsidR="00926822">
            <w:rPr>
              <w:b/>
              <w:noProof/>
              <w:szCs w:val="24"/>
              <w:lang w:val="en-US"/>
            </w:rPr>
            <w:t>S3_SLCI_Scilab_Decouv.docx</w:t>
          </w:r>
          <w:r w:rsidRPr="00D100B7">
            <w:rPr>
              <w:b/>
              <w:noProof/>
              <w:szCs w:val="24"/>
            </w:rPr>
            <w:fldChar w:fldCharType="end"/>
          </w:r>
        </w:p>
      </w:tc>
      <w:tc>
        <w:tcPr>
          <w:tcW w:w="3260" w:type="dxa"/>
          <w:shd w:val="clear" w:color="auto" w:fill="00777F"/>
        </w:tcPr>
        <w:p w:rsidR="00D92A5C" w:rsidRPr="00B37946" w:rsidRDefault="00D92A5C" w:rsidP="001D4925">
          <w:pPr>
            <w:pStyle w:val="Pieddepage"/>
            <w:spacing w:before="60"/>
            <w:ind w:right="175"/>
            <w:rPr>
              <w:lang w:val="en-US"/>
            </w:rPr>
          </w:pPr>
        </w:p>
      </w:tc>
      <w:tc>
        <w:tcPr>
          <w:tcW w:w="4252" w:type="dxa"/>
          <w:shd w:val="clear" w:color="auto" w:fill="669933"/>
        </w:tcPr>
        <w:p w:rsidR="00D92A5C" w:rsidRPr="00700436" w:rsidRDefault="00D92A5C" w:rsidP="001D4925">
          <w:pPr>
            <w:pStyle w:val="Pieddepage"/>
            <w:spacing w:before="60"/>
            <w:ind w:right="175"/>
            <w:jc w:val="right"/>
            <w:rPr>
              <w:b/>
            </w:rPr>
          </w:pPr>
          <w:r w:rsidRPr="00700436">
            <w:rPr>
              <w:b/>
            </w:rPr>
            <w:t>SUJET</w:t>
          </w:r>
        </w:p>
      </w:tc>
    </w:tr>
    <w:tr w:rsidR="00D92A5C" w:rsidTr="002147F0">
      <w:trPr>
        <w:trHeight w:val="666"/>
      </w:trPr>
      <w:tc>
        <w:tcPr>
          <w:tcW w:w="12049" w:type="dxa"/>
          <w:gridSpan w:val="3"/>
          <w:shd w:val="clear" w:color="auto" w:fill="333333"/>
        </w:tcPr>
        <w:p w:rsidR="00D92A5C" w:rsidRDefault="008906AD" w:rsidP="001D4925">
          <w:pPr>
            <w:pStyle w:val="Pieddepage"/>
            <w:tabs>
              <w:tab w:val="clear" w:pos="9072"/>
            </w:tabs>
            <w:ind w:right="175"/>
            <w:jc w:val="right"/>
          </w:pPr>
          <w:sdt>
            <w:sdtPr>
              <w:rPr>
                <w:b/>
                <w:color w:val="FFFFFF" w:themeColor="background1"/>
                <w:szCs w:val="24"/>
              </w:rPr>
              <w:id w:val="126341165"/>
              <w:docPartObj>
                <w:docPartGallery w:val="Page Numbers (Top of Page)"/>
                <w:docPartUnique/>
              </w:docPartObj>
            </w:sdtPr>
            <w:sdtEndPr/>
            <w:sdtContent>
              <w:r w:rsidR="00D92A5C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 wp14:anchorId="7CA4ECE8" wp14:editId="5E216A4E">
                    <wp:extent cx="804606" cy="469353"/>
                    <wp:effectExtent l="0" t="0" r="0" b="6985"/>
                    <wp:docPr id="50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 w:rsidR="007E486B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begin"/>
              </w:r>
              <w:r w:rsidR="00D92A5C" w:rsidRPr="002147F0">
                <w:rPr>
                  <w:b/>
                  <w:color w:val="FFFFFF" w:themeColor="background1"/>
                  <w:sz w:val="24"/>
                  <w:szCs w:val="24"/>
                </w:rPr>
                <w:instrText xml:space="preserve"> PAGE   \* MERGEFORMAT </w:instrText>
              </w:r>
              <w:r w:rsidR="007E486B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separate"/>
              </w:r>
              <w:r w:rsidR="00E8490B">
                <w:rPr>
                  <w:b/>
                  <w:noProof/>
                  <w:color w:val="FFFFFF" w:themeColor="background1"/>
                  <w:sz w:val="24"/>
                  <w:szCs w:val="24"/>
                </w:rPr>
                <w:t>3</w:t>
              </w:r>
              <w:r w:rsidR="007E486B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end"/>
              </w:r>
            </w:sdtContent>
          </w:sdt>
        </w:p>
      </w:tc>
    </w:tr>
  </w:tbl>
  <w:p w:rsidR="00D92A5C" w:rsidRDefault="00D92A5C" w:rsidP="000365BB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1233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33"/>
    </w:tblGrid>
    <w:tr w:rsidR="00D92A5C" w:rsidTr="001D4925">
      <w:trPr>
        <w:trHeight w:val="849"/>
      </w:trPr>
      <w:tc>
        <w:tcPr>
          <w:tcW w:w="12333" w:type="dxa"/>
          <w:shd w:val="clear" w:color="auto" w:fill="333333"/>
        </w:tcPr>
        <w:p w:rsidR="00D92A5C" w:rsidRDefault="00D92A5C" w:rsidP="00481758">
          <w:pPr>
            <w:pStyle w:val="Pieddepage"/>
            <w:tabs>
              <w:tab w:val="clear" w:pos="9072"/>
            </w:tabs>
            <w:ind w:right="459"/>
            <w:jc w:val="right"/>
          </w:pPr>
          <w:r>
            <w:rPr>
              <w:b/>
              <w:noProof/>
              <w:color w:val="FFFFFF" w:themeColor="background1"/>
              <w:szCs w:val="24"/>
              <w:lang w:eastAsia="fr-FR" w:bidi="ar-SA"/>
            </w:rPr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5604411</wp:posOffset>
                </wp:positionH>
                <wp:positionV relativeFrom="paragraph">
                  <wp:posOffset>37796</wp:posOffset>
                </wp:positionV>
                <wp:extent cx="921108" cy="437882"/>
                <wp:effectExtent l="19050" t="0" r="0" b="0"/>
                <wp:wrapNone/>
                <wp:docPr id="3" name="Image 8" descr="E:\Dropbox\PartageXavier\Informatique\Cours\CI_01_Architecture\01_ArchitectureMaterielle\png\logo_scilab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E:\Dropbox\PartageXavier\Informatique\Cours\CI_01_Architecture\01_ArchitectureMaterielle\png\logo_scilab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21108" cy="43788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sdt>
            <w:sdtPr>
              <w:rPr>
                <w:b/>
                <w:color w:val="FFFFFF" w:themeColor="background1"/>
                <w:szCs w:val="24"/>
              </w:rPr>
              <w:id w:val="1193274472"/>
              <w:docPartObj>
                <w:docPartGallery w:val="Page Numbers (Top of Page)"/>
                <w:docPartUnique/>
              </w:docPartObj>
            </w:sdtPr>
            <w:sdtEndPr/>
            <w:sdtContent>
              <w:r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>
                    <wp:extent cx="804606" cy="469353"/>
                    <wp:effectExtent l="0" t="0" r="0" b="6985"/>
                    <wp:docPr id="54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</w:tc>
    </w:tr>
  </w:tbl>
  <w:p w:rsidR="00D92A5C" w:rsidRPr="00D41C9C" w:rsidRDefault="00D92A5C">
    <w:pPr>
      <w:pStyle w:val="Pieddepage"/>
      <w:rPr>
        <w:sz w:val="16"/>
        <w:szCs w:val="16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9781" w:type="dxa"/>
      <w:tblInd w:w="10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6"/>
      <w:gridCol w:w="2268"/>
      <w:gridCol w:w="2977"/>
    </w:tblGrid>
    <w:tr w:rsidR="00D92A5C" w:rsidTr="00E90645">
      <w:trPr>
        <w:trHeight w:val="330"/>
      </w:trPr>
      <w:tc>
        <w:tcPr>
          <w:tcW w:w="4536" w:type="dxa"/>
          <w:tcBorders>
            <w:bottom w:val="single" w:sz="12" w:space="0" w:color="auto"/>
          </w:tcBorders>
          <w:shd w:val="clear" w:color="auto" w:fill="auto"/>
        </w:tcPr>
        <w:p w:rsidR="00D92A5C" w:rsidRDefault="00D92A5C" w:rsidP="00E51185">
          <w:pPr>
            <w:pStyle w:val="Pieddepage"/>
            <w:tabs>
              <w:tab w:val="clear" w:pos="9072"/>
            </w:tabs>
            <w:ind w:left="1026" w:right="-108"/>
            <w:jc w:val="left"/>
          </w:pPr>
        </w:p>
      </w:tc>
      <w:tc>
        <w:tcPr>
          <w:tcW w:w="2268" w:type="dxa"/>
          <w:vMerge w:val="restart"/>
          <w:shd w:val="clear" w:color="auto" w:fill="auto"/>
        </w:tcPr>
        <w:p w:rsidR="00D92A5C" w:rsidRDefault="00D92A5C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  <w:r>
            <w:tab/>
          </w:r>
        </w:p>
      </w:tc>
      <w:tc>
        <w:tcPr>
          <w:tcW w:w="2977" w:type="dxa"/>
          <w:vMerge w:val="restart"/>
          <w:shd w:val="clear" w:color="auto" w:fill="auto"/>
        </w:tcPr>
        <w:p w:rsidR="00D92A5C" w:rsidRDefault="00D92A5C" w:rsidP="00E51185">
          <w:pPr>
            <w:pStyle w:val="Pieddepage"/>
            <w:tabs>
              <w:tab w:val="clear" w:pos="9072"/>
            </w:tabs>
            <w:ind w:right="-108"/>
            <w:jc w:val="right"/>
            <w:rPr>
              <w:b/>
              <w:color w:val="000000" w:themeColor="text1"/>
              <w:szCs w:val="24"/>
            </w:rPr>
          </w:pPr>
          <w:r>
            <w:rPr>
              <w:b/>
              <w:noProof/>
              <w:color w:val="000000" w:themeColor="text1"/>
              <w:szCs w:val="24"/>
              <w:lang w:eastAsia="fr-FR" w:bidi="ar-SA"/>
            </w:rPr>
            <w:drawing>
              <wp:anchor distT="0" distB="0" distL="114300" distR="114300" simplePos="0" relativeHeight="251726848" behindDoc="0" locked="0" layoutInCell="1" allowOverlap="1" wp14:anchorId="44AA391C" wp14:editId="515DC4D5">
                <wp:simplePos x="0" y="0"/>
                <wp:positionH relativeFrom="column">
                  <wp:posOffset>171450</wp:posOffset>
                </wp:positionH>
                <wp:positionV relativeFrom="paragraph">
                  <wp:posOffset>7620</wp:posOffset>
                </wp:positionV>
                <wp:extent cx="647700" cy="381000"/>
                <wp:effectExtent l="19050" t="0" r="0" b="0"/>
                <wp:wrapNone/>
                <wp:docPr id="16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381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D92A5C" w:rsidRDefault="00D92A5C" w:rsidP="00334189">
          <w:pPr>
            <w:pStyle w:val="Pieddepage"/>
            <w:tabs>
              <w:tab w:val="clear" w:pos="9072"/>
            </w:tabs>
            <w:spacing w:before="120"/>
            <w:ind w:right="-108"/>
            <w:jc w:val="right"/>
          </w:pPr>
          <w:r>
            <w:rPr>
              <w:b/>
              <w:color w:val="FFFFFF" w:themeColor="background1"/>
              <w:szCs w:val="24"/>
            </w:rPr>
            <w:t>Synthèse sS</w:t>
          </w:r>
          <w:r w:rsidR="007E486B" w:rsidRPr="005964C1">
            <w:rPr>
              <w:b/>
              <w:sz w:val="24"/>
              <w:szCs w:val="24"/>
            </w:rPr>
            <w:fldChar w:fldCharType="begin"/>
          </w:r>
          <w:r w:rsidRPr="005964C1">
            <w:rPr>
              <w:b/>
              <w:sz w:val="24"/>
              <w:szCs w:val="24"/>
            </w:rPr>
            <w:instrText xml:space="preserve"> PAGE   \* MERGEFORMAT </w:instrText>
          </w:r>
          <w:r w:rsidR="007E486B" w:rsidRPr="005964C1">
            <w:rPr>
              <w:b/>
              <w:sz w:val="24"/>
              <w:szCs w:val="24"/>
            </w:rPr>
            <w:fldChar w:fldCharType="separate"/>
          </w:r>
          <w:r w:rsidR="008906AD">
            <w:rPr>
              <w:b/>
              <w:noProof/>
              <w:sz w:val="24"/>
              <w:szCs w:val="24"/>
            </w:rPr>
            <w:t>5</w:t>
          </w:r>
          <w:r w:rsidR="007E486B" w:rsidRPr="005964C1">
            <w:rPr>
              <w:b/>
              <w:sz w:val="24"/>
              <w:szCs w:val="24"/>
            </w:rPr>
            <w:fldChar w:fldCharType="end"/>
          </w:r>
          <w:r>
            <w:rPr>
              <w:b/>
              <w:sz w:val="24"/>
              <w:szCs w:val="24"/>
            </w:rPr>
            <w:t xml:space="preserve"> – </w:t>
          </w:r>
          <w:r w:rsidR="00334189">
            <w:rPr>
              <w:b/>
              <w:sz w:val="24"/>
              <w:szCs w:val="24"/>
            </w:rPr>
            <w:t>Sujet</w:t>
          </w:r>
        </w:p>
      </w:tc>
    </w:tr>
    <w:tr w:rsidR="00D82823" w:rsidRPr="00232432" w:rsidTr="00E90645">
      <w:trPr>
        <w:trHeight w:val="330"/>
      </w:trPr>
      <w:tc>
        <w:tcPr>
          <w:tcW w:w="4536" w:type="dxa"/>
          <w:tcBorders>
            <w:top w:val="single" w:sz="12" w:space="0" w:color="auto"/>
          </w:tcBorders>
          <w:shd w:val="clear" w:color="auto" w:fill="auto"/>
        </w:tcPr>
        <w:p w:rsidR="00D82823" w:rsidRPr="000F010C" w:rsidRDefault="00B37946" w:rsidP="006B5AC5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Cs w:val="24"/>
              <w:lang w:val="en-US"/>
            </w:rPr>
          </w:pPr>
          <w:r>
            <w:rPr>
              <w:b/>
              <w:noProof/>
              <w:szCs w:val="24"/>
              <w:lang w:val="en-US"/>
            </w:rPr>
            <w:t xml:space="preserve">Cycle 5 </w:t>
          </w:r>
          <w:r w:rsidR="00D82823" w:rsidRPr="000F010C">
            <w:rPr>
              <w:b/>
              <w:noProof/>
              <w:szCs w:val="24"/>
              <w:lang w:val="en-US"/>
            </w:rPr>
            <w:t>– Axe Emericc – Scilab - Xcos</w:t>
          </w:r>
        </w:p>
      </w:tc>
      <w:tc>
        <w:tcPr>
          <w:tcW w:w="2268" w:type="dxa"/>
          <w:vMerge/>
          <w:shd w:val="clear" w:color="auto" w:fill="auto"/>
        </w:tcPr>
        <w:p w:rsidR="00D82823" w:rsidRPr="007234A5" w:rsidRDefault="00D82823" w:rsidP="00E51185">
          <w:pPr>
            <w:pStyle w:val="Pieddepage"/>
            <w:tabs>
              <w:tab w:val="clear" w:pos="9072"/>
              <w:tab w:val="left" w:pos="450"/>
            </w:tabs>
            <w:ind w:right="175"/>
            <w:rPr>
              <w:lang w:val="en-US"/>
            </w:rPr>
          </w:pPr>
        </w:p>
      </w:tc>
      <w:tc>
        <w:tcPr>
          <w:tcW w:w="2977" w:type="dxa"/>
          <w:vMerge/>
          <w:shd w:val="clear" w:color="auto" w:fill="auto"/>
        </w:tcPr>
        <w:p w:rsidR="00D82823" w:rsidRPr="007234A5" w:rsidRDefault="00D82823" w:rsidP="00E51185">
          <w:pPr>
            <w:pStyle w:val="Pieddepage"/>
            <w:tabs>
              <w:tab w:val="clear" w:pos="9072"/>
            </w:tabs>
            <w:ind w:right="175"/>
            <w:jc w:val="right"/>
            <w:rPr>
              <w:b/>
              <w:noProof/>
              <w:color w:val="FFFFFF" w:themeColor="background1"/>
              <w:szCs w:val="24"/>
              <w:lang w:val="en-US" w:eastAsia="fr-FR" w:bidi="ar-SA"/>
            </w:rPr>
          </w:pPr>
        </w:p>
      </w:tc>
    </w:tr>
  </w:tbl>
  <w:p w:rsidR="00D92A5C" w:rsidRPr="007234A5" w:rsidRDefault="00D92A5C" w:rsidP="005E35A2">
    <w:pPr>
      <w:pStyle w:val="Pieddepage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3FDB" w:rsidRDefault="00BD3FDB" w:rsidP="00CA63DC">
      <w:r>
        <w:separator/>
      </w:r>
    </w:p>
  </w:footnote>
  <w:footnote w:type="continuationSeparator" w:id="0">
    <w:p w:rsidR="00BD3FDB" w:rsidRDefault="00BD3FDB" w:rsidP="00CA63D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7946" w:rsidRDefault="00B37946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260"/>
      <w:gridCol w:w="4111"/>
    </w:tblGrid>
    <w:tr w:rsidR="00D92A5C" w:rsidRPr="00CA63DC" w:rsidTr="00481758">
      <w:trPr>
        <w:trHeight w:val="142"/>
      </w:trPr>
      <w:tc>
        <w:tcPr>
          <w:tcW w:w="4678" w:type="dxa"/>
          <w:shd w:val="clear" w:color="auto" w:fill="333333"/>
        </w:tcPr>
        <w:p w:rsidR="00D92A5C" w:rsidRPr="002D47CF" w:rsidRDefault="00D92A5C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48" name="Imag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3260" w:type="dxa"/>
          <w:shd w:val="clear" w:color="auto" w:fill="333333"/>
        </w:tcPr>
        <w:p w:rsidR="00D92A5C" w:rsidRPr="008F289E" w:rsidRDefault="00D92A5C" w:rsidP="00481758">
          <w:pPr>
            <w:jc w:val="center"/>
            <w:rPr>
              <w:i/>
              <w:szCs w:val="22"/>
            </w:rPr>
          </w:pPr>
        </w:p>
      </w:tc>
      <w:tc>
        <w:tcPr>
          <w:tcW w:w="4111" w:type="dxa"/>
          <w:shd w:val="clear" w:color="auto" w:fill="333333"/>
        </w:tcPr>
        <w:p w:rsidR="00D92A5C" w:rsidRPr="00CA63DC" w:rsidRDefault="00D92A5C" w:rsidP="00481758">
          <w:pPr>
            <w:ind w:right="175"/>
            <w:jc w:val="right"/>
            <w:rPr>
              <w:sz w:val="8"/>
            </w:rPr>
          </w:pPr>
          <w:r>
            <w:rPr>
              <w:noProof/>
              <w:lang w:eastAsia="fr-FR" w:bidi="ar-SA"/>
            </w:rPr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1404366</wp:posOffset>
                </wp:positionH>
                <wp:positionV relativeFrom="paragraph">
                  <wp:posOffset>-136525</wp:posOffset>
                </wp:positionV>
                <wp:extent cx="875665" cy="1015365"/>
                <wp:effectExtent l="0" t="0" r="0" b="0"/>
                <wp:wrapNone/>
                <wp:docPr id="49" name="Imag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homeSel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5665" cy="1015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</w:tr>
    <w:tr w:rsidR="00D92A5C" w:rsidTr="00481758">
      <w:trPr>
        <w:trHeight w:val="487"/>
      </w:trPr>
      <w:tc>
        <w:tcPr>
          <w:tcW w:w="4678" w:type="dxa"/>
          <w:shd w:val="clear" w:color="auto" w:fill="A8A8A8"/>
        </w:tcPr>
        <w:p w:rsidR="00D92A5C" w:rsidRPr="00A258AB" w:rsidRDefault="00D92A5C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</w:t>
          </w:r>
        </w:p>
        <w:p w:rsidR="00D92A5C" w:rsidRPr="00A258AB" w:rsidRDefault="00D92A5C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>iences  Ind. pour l’I</w:t>
          </w:r>
          <w:r w:rsidRPr="00A258AB">
            <w:rPr>
              <w:szCs w:val="22"/>
            </w:rPr>
            <w:t>ngénieur</w:t>
          </w:r>
        </w:p>
        <w:p w:rsidR="00D92A5C" w:rsidRPr="00481758" w:rsidRDefault="00D92A5C" w:rsidP="00481758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Pr="00A258AB">
            <w:t xml:space="preserve"> Jules Haag</w:t>
          </w:r>
        </w:p>
      </w:tc>
      <w:tc>
        <w:tcPr>
          <w:tcW w:w="3260" w:type="dxa"/>
          <w:shd w:val="clear" w:color="auto" w:fill="85BDC1"/>
        </w:tcPr>
        <w:p w:rsidR="00D92A5C" w:rsidRPr="00D245F3" w:rsidRDefault="00D92A5C" w:rsidP="00481758">
          <w:pPr>
            <w:spacing w:before="120"/>
            <w:jc w:val="center"/>
            <w:rPr>
              <w:rFonts w:ascii="Arial Black" w:hAnsi="Arial Black"/>
              <w:b/>
              <w:color w:val="FFFFFF" w:themeColor="background1"/>
              <w:sz w:val="40"/>
              <w:szCs w:val="40"/>
            </w:rPr>
          </w:pP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CI 14</w:t>
          </w:r>
          <w:r w:rsidRPr="00D245F3"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 xml:space="preserve"> : </w:t>
          </w: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PPM</w:t>
          </w:r>
        </w:p>
      </w:tc>
      <w:tc>
        <w:tcPr>
          <w:tcW w:w="4111" w:type="dxa"/>
          <w:shd w:val="clear" w:color="auto" w:fill="B5CE9D"/>
        </w:tcPr>
        <w:p w:rsidR="00D92A5C" w:rsidRPr="0038320E" w:rsidRDefault="00D92A5C" w:rsidP="00481758">
          <w:pPr>
            <w:ind w:right="175"/>
            <w:jc w:val="right"/>
          </w:pPr>
        </w:p>
      </w:tc>
    </w:tr>
    <w:tr w:rsidR="00D92A5C" w:rsidRPr="00CA63DC" w:rsidTr="00481758">
      <w:trPr>
        <w:trHeight w:val="80"/>
      </w:trPr>
      <w:tc>
        <w:tcPr>
          <w:tcW w:w="4678" w:type="dxa"/>
          <w:shd w:val="clear" w:color="auto" w:fill="4A4A4A"/>
        </w:tcPr>
        <w:p w:rsidR="00D92A5C" w:rsidRPr="00CA63DC" w:rsidRDefault="00D92A5C" w:rsidP="00481758">
          <w:pPr>
            <w:rPr>
              <w:sz w:val="10"/>
              <w:szCs w:val="10"/>
            </w:rPr>
          </w:pPr>
        </w:p>
      </w:tc>
      <w:tc>
        <w:tcPr>
          <w:tcW w:w="3260" w:type="dxa"/>
          <w:shd w:val="clear" w:color="auto" w:fill="00777F"/>
        </w:tcPr>
        <w:p w:rsidR="00D92A5C" w:rsidRPr="00CA63DC" w:rsidRDefault="00D92A5C" w:rsidP="00481758">
          <w:pPr>
            <w:rPr>
              <w:sz w:val="10"/>
              <w:szCs w:val="10"/>
            </w:rPr>
          </w:pPr>
        </w:p>
      </w:tc>
      <w:tc>
        <w:tcPr>
          <w:tcW w:w="4111" w:type="dxa"/>
          <w:shd w:val="clear" w:color="auto" w:fill="669933"/>
        </w:tcPr>
        <w:p w:rsidR="00D92A5C" w:rsidRPr="00CA63DC" w:rsidRDefault="00D92A5C" w:rsidP="00481758">
          <w:pPr>
            <w:rPr>
              <w:sz w:val="10"/>
              <w:szCs w:val="10"/>
            </w:rPr>
          </w:pPr>
        </w:p>
      </w:tc>
    </w:tr>
  </w:tbl>
  <w:p w:rsidR="00D92A5C" w:rsidRPr="00481758" w:rsidRDefault="00D92A5C" w:rsidP="00481758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7946" w:rsidRDefault="00B37946">
    <w:pPr>
      <w:pStyle w:val="En-tte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1661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742"/>
      <w:gridCol w:w="3572"/>
      <w:gridCol w:w="1049"/>
      <w:gridCol w:w="3572"/>
    </w:tblGrid>
    <w:tr w:rsidR="00D92A5C" w:rsidRPr="00CA63DC" w:rsidTr="00DB3C58">
      <w:trPr>
        <w:trHeight w:val="91"/>
      </w:trPr>
      <w:tc>
        <w:tcPr>
          <w:tcW w:w="4678" w:type="dxa"/>
          <w:shd w:val="clear" w:color="auto" w:fill="333333"/>
        </w:tcPr>
        <w:p w:rsidR="00D92A5C" w:rsidRPr="002D47CF" w:rsidRDefault="00D92A5C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722752" behindDoc="0" locked="0" layoutInCell="1" allowOverlap="1" wp14:anchorId="0CD5542A" wp14:editId="6F0A7B50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9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8363" w:type="dxa"/>
          <w:gridSpan w:val="3"/>
          <w:shd w:val="clear" w:color="auto" w:fill="333333"/>
        </w:tcPr>
        <w:p w:rsidR="00D92A5C" w:rsidRPr="008F289E" w:rsidRDefault="00D92A5C" w:rsidP="00481758">
          <w:pPr>
            <w:jc w:val="center"/>
            <w:rPr>
              <w:i/>
              <w:szCs w:val="22"/>
            </w:rPr>
          </w:pPr>
        </w:p>
      </w:tc>
      <w:tc>
        <w:tcPr>
          <w:tcW w:w="3572" w:type="dxa"/>
          <w:shd w:val="clear" w:color="auto" w:fill="333333"/>
        </w:tcPr>
        <w:p w:rsidR="00D92A5C" w:rsidRPr="00CA63DC" w:rsidRDefault="00D92A5C" w:rsidP="00481758">
          <w:pPr>
            <w:ind w:right="175"/>
            <w:jc w:val="right"/>
            <w:rPr>
              <w:sz w:val="8"/>
            </w:rPr>
          </w:pPr>
        </w:p>
      </w:tc>
    </w:tr>
    <w:tr w:rsidR="00D92A5C" w:rsidTr="00DB3C58">
      <w:trPr>
        <w:gridAfter w:val="2"/>
        <w:wAfter w:w="4621" w:type="dxa"/>
        <w:trHeight w:val="487"/>
      </w:trPr>
      <w:tc>
        <w:tcPr>
          <w:tcW w:w="4678" w:type="dxa"/>
          <w:shd w:val="clear" w:color="auto" w:fill="A8A8A8"/>
        </w:tcPr>
        <w:p w:rsidR="00D92A5C" w:rsidRPr="00A258AB" w:rsidRDefault="00D92A5C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PTSI</w:t>
          </w:r>
        </w:p>
        <w:p w:rsidR="00D92A5C" w:rsidRPr="00A258AB" w:rsidRDefault="00D92A5C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 w:rsidR="007C228B">
            <w:rPr>
              <w:szCs w:val="22"/>
            </w:rPr>
            <w:t>iences</w:t>
          </w:r>
          <w:r>
            <w:rPr>
              <w:szCs w:val="22"/>
            </w:rPr>
            <w:t xml:space="preserve"> Ind. de l’I</w:t>
          </w:r>
          <w:r w:rsidRPr="00A258AB">
            <w:rPr>
              <w:szCs w:val="22"/>
            </w:rPr>
            <w:t>ngénieur</w:t>
          </w:r>
        </w:p>
        <w:p w:rsidR="00D92A5C" w:rsidRPr="00481758" w:rsidRDefault="00D92A5C" w:rsidP="00C346AC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="005A595C">
            <w:rPr>
              <w:szCs w:val="22"/>
            </w:rPr>
            <w:t xml:space="preserve"> </w:t>
          </w:r>
          <w:r>
            <w:t>Rouvière</w:t>
          </w:r>
        </w:p>
      </w:tc>
      <w:tc>
        <w:tcPr>
          <w:tcW w:w="3742" w:type="dxa"/>
          <w:shd w:val="clear" w:color="auto" w:fill="85BDC1"/>
        </w:tcPr>
        <w:p w:rsidR="00D82823" w:rsidRPr="000F010C" w:rsidRDefault="00D82823" w:rsidP="00D82823">
          <w:pPr>
            <w:jc w:val="center"/>
            <w:rPr>
              <w:rFonts w:cstheme="minorHAnsi"/>
              <w:b/>
              <w:color w:val="FFFFFF" w:themeColor="background1"/>
              <w:sz w:val="32"/>
              <w:szCs w:val="40"/>
            </w:rPr>
          </w:pPr>
          <w:r w:rsidRPr="000F010C">
            <w:rPr>
              <w:rFonts w:cstheme="minorHAnsi"/>
              <w:b/>
              <w:color w:val="FFFFFF" w:themeColor="background1"/>
              <w:sz w:val="32"/>
              <w:szCs w:val="40"/>
            </w:rPr>
            <w:t>Emericc – Scilab XCOS</w:t>
          </w:r>
        </w:p>
        <w:p w:rsidR="00D92A5C" w:rsidRPr="00E90645" w:rsidRDefault="00334189" w:rsidP="00334189">
          <w:pPr>
            <w:spacing w:before="120"/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>
            <w:rPr>
              <w:rFonts w:cstheme="minorHAnsi"/>
              <w:b/>
              <w:color w:val="FFFFFF" w:themeColor="background1"/>
              <w:sz w:val="24"/>
              <w:szCs w:val="40"/>
            </w:rPr>
            <w:t>Sujet</w:t>
          </w:r>
        </w:p>
      </w:tc>
      <w:tc>
        <w:tcPr>
          <w:tcW w:w="3572" w:type="dxa"/>
          <w:shd w:val="clear" w:color="auto" w:fill="B5CE9D"/>
          <w:vAlign w:val="center"/>
        </w:tcPr>
        <w:p w:rsidR="00D92A5C" w:rsidRPr="0038320E" w:rsidRDefault="00D92A5C" w:rsidP="00D82823">
          <w:pPr>
            <w:ind w:right="1026"/>
            <w:jc w:val="right"/>
          </w:pPr>
          <w:r>
            <w:rPr>
              <w:b/>
              <w:szCs w:val="22"/>
            </w:rPr>
            <w:t xml:space="preserve">CI </w:t>
          </w:r>
          <w:r w:rsidR="00D82823">
            <w:rPr>
              <w:b/>
              <w:szCs w:val="22"/>
            </w:rPr>
            <w:t>2</w:t>
          </w:r>
          <w:r>
            <w:rPr>
              <w:b/>
              <w:szCs w:val="22"/>
            </w:rPr>
            <w:t> :</w:t>
          </w:r>
          <w:r w:rsidR="00D82823">
            <w:rPr>
              <w:szCs w:val="22"/>
            </w:rPr>
            <w:t xml:space="preserve"> SLCI</w:t>
          </w:r>
        </w:p>
      </w:tc>
    </w:tr>
    <w:tr w:rsidR="00D92A5C" w:rsidRPr="00CA63DC" w:rsidTr="00DB3C58">
      <w:trPr>
        <w:trHeight w:val="80"/>
      </w:trPr>
      <w:tc>
        <w:tcPr>
          <w:tcW w:w="4678" w:type="dxa"/>
          <w:shd w:val="clear" w:color="auto" w:fill="4A4A4A"/>
        </w:tcPr>
        <w:p w:rsidR="00D92A5C" w:rsidRPr="00CA63DC" w:rsidRDefault="00D92A5C" w:rsidP="00481758">
          <w:pPr>
            <w:rPr>
              <w:sz w:val="10"/>
              <w:szCs w:val="10"/>
            </w:rPr>
          </w:pPr>
        </w:p>
      </w:tc>
      <w:tc>
        <w:tcPr>
          <w:tcW w:w="8363" w:type="dxa"/>
          <w:gridSpan w:val="3"/>
          <w:shd w:val="clear" w:color="auto" w:fill="00777F"/>
        </w:tcPr>
        <w:p w:rsidR="00D92A5C" w:rsidRPr="00CA63DC" w:rsidRDefault="00D92A5C" w:rsidP="00481758">
          <w:pPr>
            <w:rPr>
              <w:sz w:val="10"/>
              <w:szCs w:val="10"/>
            </w:rPr>
          </w:pPr>
        </w:p>
      </w:tc>
      <w:tc>
        <w:tcPr>
          <w:tcW w:w="3572" w:type="dxa"/>
          <w:shd w:val="clear" w:color="auto" w:fill="669933"/>
        </w:tcPr>
        <w:p w:rsidR="00D92A5C" w:rsidRPr="00CA63DC" w:rsidRDefault="00D92A5C" w:rsidP="00481758">
          <w:pPr>
            <w:rPr>
              <w:sz w:val="10"/>
              <w:szCs w:val="10"/>
            </w:rPr>
          </w:pPr>
        </w:p>
      </w:tc>
    </w:tr>
  </w:tbl>
  <w:p w:rsidR="00D92A5C" w:rsidRPr="00481758" w:rsidRDefault="00D92A5C" w:rsidP="00481758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alt="icone2.png" style="width:57.5pt;height:37pt;visibility:visible;mso-wrap-style:square" o:bullet="t">
        <v:imagedata r:id="rId1" o:title="icone2"/>
      </v:shape>
    </w:pict>
  </w:numPicBullet>
  <w:numPicBullet w:numPicBulletId="1">
    <w:pict>
      <v:shape id="_x0000_i1030" type="#_x0000_t75" style="width:9.5pt;height:9.5pt" o:bullet="t">
        <v:imagedata r:id="rId2" o:title="BD14692_"/>
      </v:shape>
    </w:pict>
  </w:numPicBullet>
  <w:numPicBullet w:numPicBulletId="2">
    <w:pict>
      <v:shape id="_x0000_i1031" type="#_x0000_t75" style="width:11.5pt;height:11.5pt" o:bullet="t">
        <v:imagedata r:id="rId3" o:title="BD10264_"/>
      </v:shape>
    </w:pict>
  </w:numPicBullet>
  <w:abstractNum w:abstractNumId="0">
    <w:nsid w:val="04AA1E26"/>
    <w:multiLevelType w:val="hybridMultilevel"/>
    <w:tmpl w:val="B2F4BA9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813537"/>
    <w:multiLevelType w:val="hybridMultilevel"/>
    <w:tmpl w:val="876241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A13E1E"/>
    <w:multiLevelType w:val="hybridMultilevel"/>
    <w:tmpl w:val="E3CED81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B87028"/>
    <w:multiLevelType w:val="hybridMultilevel"/>
    <w:tmpl w:val="F76EF24E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654DAD"/>
    <w:multiLevelType w:val="hybridMultilevel"/>
    <w:tmpl w:val="54CC79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2742CB"/>
    <w:multiLevelType w:val="hybridMultilevel"/>
    <w:tmpl w:val="5B12289A"/>
    <w:lvl w:ilvl="0" w:tplc="5E566096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7E5589"/>
    <w:multiLevelType w:val="hybridMultilevel"/>
    <w:tmpl w:val="76CCEA74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0C5960"/>
    <w:multiLevelType w:val="hybridMultilevel"/>
    <w:tmpl w:val="438C9F08"/>
    <w:lvl w:ilvl="0" w:tplc="9B12713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20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2733AC"/>
    <w:multiLevelType w:val="hybridMultilevel"/>
    <w:tmpl w:val="A7E81D8C"/>
    <w:lvl w:ilvl="0" w:tplc="C3EA8FA4">
      <w:start w:val="1"/>
      <w:numFmt w:val="upperLetter"/>
      <w:pStyle w:val="Titre1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37F57D25"/>
    <w:multiLevelType w:val="hybridMultilevel"/>
    <w:tmpl w:val="7E58895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AF41C6"/>
    <w:multiLevelType w:val="hybridMultilevel"/>
    <w:tmpl w:val="51628C22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8DF75B2"/>
    <w:multiLevelType w:val="hybridMultilevel"/>
    <w:tmpl w:val="EECE107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A91031F"/>
    <w:multiLevelType w:val="hybridMultilevel"/>
    <w:tmpl w:val="226A80A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BBB3231"/>
    <w:multiLevelType w:val="hybridMultilevel"/>
    <w:tmpl w:val="AC2213C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CD027A2"/>
    <w:multiLevelType w:val="hybridMultilevel"/>
    <w:tmpl w:val="DFAEA6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EF334A1"/>
    <w:multiLevelType w:val="hybridMultilevel"/>
    <w:tmpl w:val="1B44605C"/>
    <w:lvl w:ilvl="0" w:tplc="47E44A1E">
      <w:start w:val="1"/>
      <w:numFmt w:val="decimal"/>
      <w:pStyle w:val="QuestionTP"/>
      <w:lvlText w:val="Q%1.   "/>
      <w:lvlJc w:val="left"/>
      <w:pPr>
        <w:ind w:left="720" w:hanging="360"/>
      </w:pPr>
      <w:rPr>
        <w:rFonts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8511872"/>
    <w:multiLevelType w:val="hybridMultilevel"/>
    <w:tmpl w:val="A2B810D6"/>
    <w:lvl w:ilvl="0" w:tplc="5E566096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BCB7546"/>
    <w:multiLevelType w:val="hybridMultilevel"/>
    <w:tmpl w:val="1A768CE4"/>
    <w:lvl w:ilvl="0" w:tplc="ADC4E1BE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24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FC86F4B"/>
    <w:multiLevelType w:val="hybridMultilevel"/>
    <w:tmpl w:val="C6FC33D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30D4FA2"/>
    <w:multiLevelType w:val="multilevel"/>
    <w:tmpl w:val="7D5499A0"/>
    <w:lvl w:ilvl="0">
      <w:start w:val="1"/>
      <w:numFmt w:val="decimal"/>
      <w:pStyle w:val="Titre2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>
    <w:nsid w:val="58E34EDA"/>
    <w:multiLevelType w:val="hybridMultilevel"/>
    <w:tmpl w:val="6FF0A9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F6A05FE"/>
    <w:multiLevelType w:val="hybridMultilevel"/>
    <w:tmpl w:val="3BB04582"/>
    <w:lvl w:ilvl="0" w:tplc="558E96B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705412DE"/>
    <w:multiLevelType w:val="hybridMultilevel"/>
    <w:tmpl w:val="08E6E2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41A51FE"/>
    <w:multiLevelType w:val="hybridMultilevel"/>
    <w:tmpl w:val="82880238"/>
    <w:lvl w:ilvl="0" w:tplc="82FA4F46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  <w:sz w:val="24"/>
        <w:szCs w:val="52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8"/>
  </w:num>
  <w:num w:numId="3">
    <w:abstractNumId w:val="19"/>
  </w:num>
  <w:num w:numId="4">
    <w:abstractNumId w:val="14"/>
  </w:num>
  <w:num w:numId="5">
    <w:abstractNumId w:val="23"/>
  </w:num>
  <w:num w:numId="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1"/>
  </w:num>
  <w:num w:numId="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3"/>
  </w:num>
  <w:num w:numId="1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</w:num>
  <w:num w:numId="1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</w:num>
  <w:num w:numId="16">
    <w:abstractNumId w:val="0"/>
  </w:num>
  <w:num w:numId="17">
    <w:abstractNumId w:val="22"/>
  </w:num>
  <w:num w:numId="1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7"/>
  </w:num>
  <w:num w:numId="20">
    <w:abstractNumId w:val="11"/>
  </w:num>
  <w:num w:numId="21">
    <w:abstractNumId w:val="15"/>
  </w:num>
  <w:num w:numId="22">
    <w:abstractNumId w:val="16"/>
  </w:num>
  <w:num w:numId="23">
    <w:abstractNumId w:val="9"/>
  </w:num>
  <w:num w:numId="24">
    <w:abstractNumId w:val="15"/>
  </w:num>
  <w:num w:numId="25">
    <w:abstractNumId w:val="3"/>
  </w:num>
  <w:num w:numId="26">
    <w:abstractNumId w:val="5"/>
  </w:num>
  <w:num w:numId="27">
    <w:abstractNumId w:val="18"/>
  </w:num>
  <w:num w:numId="2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2"/>
  </w:num>
  <w:num w:numId="31">
    <w:abstractNumId w:val="10"/>
  </w:num>
  <w:num w:numId="3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0"/>
  </w:num>
  <w:num w:numId="36">
    <w:abstractNumId w:val="1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activeWritingStyle w:appName="MSWord" w:lang="fr-FR" w:vendorID="64" w:dllVersion="131078" w:nlCheck="1" w:checkStyle="1"/>
  <w:activeWritingStyle w:appName="MSWord" w:lang="en-US" w:vendorID="64" w:dllVersion="131078" w:nlCheck="1" w:checkStyle="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2CE7"/>
    <w:rsid w:val="000000F4"/>
    <w:rsid w:val="00006A78"/>
    <w:rsid w:val="00013AC0"/>
    <w:rsid w:val="00025052"/>
    <w:rsid w:val="000365BB"/>
    <w:rsid w:val="000434C7"/>
    <w:rsid w:val="000439AD"/>
    <w:rsid w:val="00054CAF"/>
    <w:rsid w:val="00070CD4"/>
    <w:rsid w:val="00072348"/>
    <w:rsid w:val="00080A2E"/>
    <w:rsid w:val="00081E94"/>
    <w:rsid w:val="000840DA"/>
    <w:rsid w:val="0008589F"/>
    <w:rsid w:val="000B542C"/>
    <w:rsid w:val="000B5E80"/>
    <w:rsid w:val="000C5257"/>
    <w:rsid w:val="000C596D"/>
    <w:rsid w:val="000D2043"/>
    <w:rsid w:val="000D2E25"/>
    <w:rsid w:val="000D468A"/>
    <w:rsid w:val="000D70B7"/>
    <w:rsid w:val="000D7DE9"/>
    <w:rsid w:val="000E3A8F"/>
    <w:rsid w:val="000E478F"/>
    <w:rsid w:val="000E4FA0"/>
    <w:rsid w:val="000F010C"/>
    <w:rsid w:val="000F0B2C"/>
    <w:rsid w:val="001025C5"/>
    <w:rsid w:val="00102AED"/>
    <w:rsid w:val="00114301"/>
    <w:rsid w:val="001156E9"/>
    <w:rsid w:val="001159D7"/>
    <w:rsid w:val="0012008D"/>
    <w:rsid w:val="00122403"/>
    <w:rsid w:val="00130D9A"/>
    <w:rsid w:val="0013509D"/>
    <w:rsid w:val="00136664"/>
    <w:rsid w:val="001379C4"/>
    <w:rsid w:val="0015296E"/>
    <w:rsid w:val="00152A12"/>
    <w:rsid w:val="001550B7"/>
    <w:rsid w:val="00157BE9"/>
    <w:rsid w:val="00157CD7"/>
    <w:rsid w:val="0016159C"/>
    <w:rsid w:val="00166988"/>
    <w:rsid w:val="001722C6"/>
    <w:rsid w:val="001749BB"/>
    <w:rsid w:val="00181893"/>
    <w:rsid w:val="00193493"/>
    <w:rsid w:val="00195C04"/>
    <w:rsid w:val="001960AF"/>
    <w:rsid w:val="001A00EB"/>
    <w:rsid w:val="001A2047"/>
    <w:rsid w:val="001B0D43"/>
    <w:rsid w:val="001B1E81"/>
    <w:rsid w:val="001B3358"/>
    <w:rsid w:val="001C7453"/>
    <w:rsid w:val="001C7478"/>
    <w:rsid w:val="001D3622"/>
    <w:rsid w:val="001D38F8"/>
    <w:rsid w:val="001D4925"/>
    <w:rsid w:val="001D65A4"/>
    <w:rsid w:val="001E2226"/>
    <w:rsid w:val="001F7802"/>
    <w:rsid w:val="00203805"/>
    <w:rsid w:val="002052D1"/>
    <w:rsid w:val="0021257A"/>
    <w:rsid w:val="002136B4"/>
    <w:rsid w:val="002147F0"/>
    <w:rsid w:val="00226E29"/>
    <w:rsid w:val="00232432"/>
    <w:rsid w:val="00237517"/>
    <w:rsid w:val="00237C4F"/>
    <w:rsid w:val="00240B92"/>
    <w:rsid w:val="002448E6"/>
    <w:rsid w:val="00246746"/>
    <w:rsid w:val="002631BF"/>
    <w:rsid w:val="002652BF"/>
    <w:rsid w:val="00266C20"/>
    <w:rsid w:val="002671B4"/>
    <w:rsid w:val="00271189"/>
    <w:rsid w:val="00273F4E"/>
    <w:rsid w:val="00287BCB"/>
    <w:rsid w:val="00290832"/>
    <w:rsid w:val="00290A8D"/>
    <w:rsid w:val="00292BC1"/>
    <w:rsid w:val="0029466B"/>
    <w:rsid w:val="002A0631"/>
    <w:rsid w:val="002A5B04"/>
    <w:rsid w:val="002C6142"/>
    <w:rsid w:val="002C7B65"/>
    <w:rsid w:val="002D018D"/>
    <w:rsid w:val="002D0673"/>
    <w:rsid w:val="002D32F6"/>
    <w:rsid w:val="002D47CF"/>
    <w:rsid w:val="002D4C24"/>
    <w:rsid w:val="002E3C38"/>
    <w:rsid w:val="002F2999"/>
    <w:rsid w:val="0030037F"/>
    <w:rsid w:val="003003F7"/>
    <w:rsid w:val="00304E17"/>
    <w:rsid w:val="00304F81"/>
    <w:rsid w:val="003059A8"/>
    <w:rsid w:val="00307D45"/>
    <w:rsid w:val="003100BF"/>
    <w:rsid w:val="00311765"/>
    <w:rsid w:val="0032171D"/>
    <w:rsid w:val="00321A55"/>
    <w:rsid w:val="00325283"/>
    <w:rsid w:val="00331DBC"/>
    <w:rsid w:val="00333ABF"/>
    <w:rsid w:val="00334189"/>
    <w:rsid w:val="00335297"/>
    <w:rsid w:val="00342EE7"/>
    <w:rsid w:val="003462C8"/>
    <w:rsid w:val="0034755B"/>
    <w:rsid w:val="00354A47"/>
    <w:rsid w:val="00360CF0"/>
    <w:rsid w:val="00360D6B"/>
    <w:rsid w:val="00375DE6"/>
    <w:rsid w:val="00377977"/>
    <w:rsid w:val="0038320E"/>
    <w:rsid w:val="003863B9"/>
    <w:rsid w:val="00393E8C"/>
    <w:rsid w:val="003A2454"/>
    <w:rsid w:val="003B1FF4"/>
    <w:rsid w:val="003B5A38"/>
    <w:rsid w:val="003B6377"/>
    <w:rsid w:val="003D22CC"/>
    <w:rsid w:val="003D66CB"/>
    <w:rsid w:val="003D715D"/>
    <w:rsid w:val="003D7E8D"/>
    <w:rsid w:val="003F078B"/>
    <w:rsid w:val="003F6E86"/>
    <w:rsid w:val="004050E5"/>
    <w:rsid w:val="0041080B"/>
    <w:rsid w:val="00412D46"/>
    <w:rsid w:val="00413F39"/>
    <w:rsid w:val="004211E7"/>
    <w:rsid w:val="00432A1B"/>
    <w:rsid w:val="004408CF"/>
    <w:rsid w:val="00446538"/>
    <w:rsid w:val="004505BF"/>
    <w:rsid w:val="00452BE7"/>
    <w:rsid w:val="004615D6"/>
    <w:rsid w:val="00461A94"/>
    <w:rsid w:val="00463838"/>
    <w:rsid w:val="00481758"/>
    <w:rsid w:val="0049027F"/>
    <w:rsid w:val="0049175C"/>
    <w:rsid w:val="00497759"/>
    <w:rsid w:val="004A5F60"/>
    <w:rsid w:val="004B1855"/>
    <w:rsid w:val="004B23B8"/>
    <w:rsid w:val="004B4D79"/>
    <w:rsid w:val="004B5204"/>
    <w:rsid w:val="004C2B93"/>
    <w:rsid w:val="004C701C"/>
    <w:rsid w:val="004C70E8"/>
    <w:rsid w:val="004D01EC"/>
    <w:rsid w:val="004D6F4C"/>
    <w:rsid w:val="004E2EBA"/>
    <w:rsid w:val="004E3301"/>
    <w:rsid w:val="004F1C9F"/>
    <w:rsid w:val="004F378A"/>
    <w:rsid w:val="004F398F"/>
    <w:rsid w:val="004F3A1F"/>
    <w:rsid w:val="005075D4"/>
    <w:rsid w:val="0051155B"/>
    <w:rsid w:val="00516AA7"/>
    <w:rsid w:val="005364AD"/>
    <w:rsid w:val="00540839"/>
    <w:rsid w:val="00541C85"/>
    <w:rsid w:val="00555AC4"/>
    <w:rsid w:val="00563C25"/>
    <w:rsid w:val="005668AB"/>
    <w:rsid w:val="005708E5"/>
    <w:rsid w:val="005777F0"/>
    <w:rsid w:val="005823D9"/>
    <w:rsid w:val="00582A2A"/>
    <w:rsid w:val="00582CE7"/>
    <w:rsid w:val="00584B39"/>
    <w:rsid w:val="00587B8C"/>
    <w:rsid w:val="0059248F"/>
    <w:rsid w:val="00593D34"/>
    <w:rsid w:val="00594000"/>
    <w:rsid w:val="005A595C"/>
    <w:rsid w:val="005A699F"/>
    <w:rsid w:val="005A708F"/>
    <w:rsid w:val="005B36AF"/>
    <w:rsid w:val="005C1446"/>
    <w:rsid w:val="005C63CA"/>
    <w:rsid w:val="005D12F6"/>
    <w:rsid w:val="005D255C"/>
    <w:rsid w:val="005D2CD3"/>
    <w:rsid w:val="005D5A98"/>
    <w:rsid w:val="005E1218"/>
    <w:rsid w:val="005E1809"/>
    <w:rsid w:val="005E1F66"/>
    <w:rsid w:val="005E35A2"/>
    <w:rsid w:val="005F7521"/>
    <w:rsid w:val="005F7D28"/>
    <w:rsid w:val="006163F3"/>
    <w:rsid w:val="0062205E"/>
    <w:rsid w:val="006238E4"/>
    <w:rsid w:val="00623ACB"/>
    <w:rsid w:val="00630695"/>
    <w:rsid w:val="00631732"/>
    <w:rsid w:val="00632D47"/>
    <w:rsid w:val="00633914"/>
    <w:rsid w:val="00633B4D"/>
    <w:rsid w:val="006344BE"/>
    <w:rsid w:val="00641B18"/>
    <w:rsid w:val="006544AD"/>
    <w:rsid w:val="00656CA6"/>
    <w:rsid w:val="006634A4"/>
    <w:rsid w:val="00663747"/>
    <w:rsid w:val="00667F99"/>
    <w:rsid w:val="00681F1C"/>
    <w:rsid w:val="006869AD"/>
    <w:rsid w:val="0069013D"/>
    <w:rsid w:val="006961D6"/>
    <w:rsid w:val="00697D55"/>
    <w:rsid w:val="006A525D"/>
    <w:rsid w:val="006A6A3A"/>
    <w:rsid w:val="006B5771"/>
    <w:rsid w:val="006C1831"/>
    <w:rsid w:val="006C2393"/>
    <w:rsid w:val="006C3820"/>
    <w:rsid w:val="006C432B"/>
    <w:rsid w:val="006D1783"/>
    <w:rsid w:val="006D5E3A"/>
    <w:rsid w:val="006E2B83"/>
    <w:rsid w:val="006F065C"/>
    <w:rsid w:val="006F5443"/>
    <w:rsid w:val="00700436"/>
    <w:rsid w:val="0070374D"/>
    <w:rsid w:val="00706702"/>
    <w:rsid w:val="007156FC"/>
    <w:rsid w:val="00717AA6"/>
    <w:rsid w:val="00717CD8"/>
    <w:rsid w:val="00717D09"/>
    <w:rsid w:val="007234A5"/>
    <w:rsid w:val="007307A3"/>
    <w:rsid w:val="007316C2"/>
    <w:rsid w:val="007419EB"/>
    <w:rsid w:val="00745B28"/>
    <w:rsid w:val="00757C6D"/>
    <w:rsid w:val="0076096C"/>
    <w:rsid w:val="00763D92"/>
    <w:rsid w:val="00763EAC"/>
    <w:rsid w:val="007653F9"/>
    <w:rsid w:val="00784743"/>
    <w:rsid w:val="00794018"/>
    <w:rsid w:val="00794180"/>
    <w:rsid w:val="007974AC"/>
    <w:rsid w:val="007A0D49"/>
    <w:rsid w:val="007A270C"/>
    <w:rsid w:val="007A301B"/>
    <w:rsid w:val="007B0C1F"/>
    <w:rsid w:val="007B192B"/>
    <w:rsid w:val="007B5113"/>
    <w:rsid w:val="007B7780"/>
    <w:rsid w:val="007C228B"/>
    <w:rsid w:val="007C6BEB"/>
    <w:rsid w:val="007C75C6"/>
    <w:rsid w:val="007D0840"/>
    <w:rsid w:val="007D63B8"/>
    <w:rsid w:val="007E1DA3"/>
    <w:rsid w:val="007E486B"/>
    <w:rsid w:val="007F4468"/>
    <w:rsid w:val="007F6B88"/>
    <w:rsid w:val="00805A2D"/>
    <w:rsid w:val="00806855"/>
    <w:rsid w:val="0081366A"/>
    <w:rsid w:val="00821A49"/>
    <w:rsid w:val="008229C5"/>
    <w:rsid w:val="00832CAC"/>
    <w:rsid w:val="008452AB"/>
    <w:rsid w:val="008503DE"/>
    <w:rsid w:val="0085365F"/>
    <w:rsid w:val="00854F41"/>
    <w:rsid w:val="00873832"/>
    <w:rsid w:val="00876E03"/>
    <w:rsid w:val="00884069"/>
    <w:rsid w:val="00884DC9"/>
    <w:rsid w:val="008906AD"/>
    <w:rsid w:val="008A20E7"/>
    <w:rsid w:val="008A599E"/>
    <w:rsid w:val="008A5DB3"/>
    <w:rsid w:val="008B6BEA"/>
    <w:rsid w:val="008C2339"/>
    <w:rsid w:val="008D2355"/>
    <w:rsid w:val="008D562B"/>
    <w:rsid w:val="008E1898"/>
    <w:rsid w:val="008E4838"/>
    <w:rsid w:val="008F05F4"/>
    <w:rsid w:val="008F289E"/>
    <w:rsid w:val="0090503F"/>
    <w:rsid w:val="009063D8"/>
    <w:rsid w:val="0090715B"/>
    <w:rsid w:val="00920701"/>
    <w:rsid w:val="009221AC"/>
    <w:rsid w:val="0092368D"/>
    <w:rsid w:val="009259ED"/>
    <w:rsid w:val="00926822"/>
    <w:rsid w:val="00940247"/>
    <w:rsid w:val="00944843"/>
    <w:rsid w:val="00950739"/>
    <w:rsid w:val="00955CF9"/>
    <w:rsid w:val="00964A7E"/>
    <w:rsid w:val="00965202"/>
    <w:rsid w:val="00976EBE"/>
    <w:rsid w:val="00977C5C"/>
    <w:rsid w:val="00981687"/>
    <w:rsid w:val="0099098B"/>
    <w:rsid w:val="00994AA3"/>
    <w:rsid w:val="009B0B44"/>
    <w:rsid w:val="009B2C71"/>
    <w:rsid w:val="009B3A96"/>
    <w:rsid w:val="009C168C"/>
    <w:rsid w:val="009D60FF"/>
    <w:rsid w:val="009D7E2C"/>
    <w:rsid w:val="009E24A2"/>
    <w:rsid w:val="009E7247"/>
    <w:rsid w:val="009F2304"/>
    <w:rsid w:val="009F72BD"/>
    <w:rsid w:val="00A0242F"/>
    <w:rsid w:val="00A059C7"/>
    <w:rsid w:val="00A1647A"/>
    <w:rsid w:val="00A20A6F"/>
    <w:rsid w:val="00A23E74"/>
    <w:rsid w:val="00A43893"/>
    <w:rsid w:val="00A44F15"/>
    <w:rsid w:val="00A55244"/>
    <w:rsid w:val="00A55A04"/>
    <w:rsid w:val="00A87FF0"/>
    <w:rsid w:val="00A95ED9"/>
    <w:rsid w:val="00A97C64"/>
    <w:rsid w:val="00AA7F55"/>
    <w:rsid w:val="00AB3FCF"/>
    <w:rsid w:val="00AB69D6"/>
    <w:rsid w:val="00AC3D0D"/>
    <w:rsid w:val="00AC7144"/>
    <w:rsid w:val="00AD1974"/>
    <w:rsid w:val="00AD5F0C"/>
    <w:rsid w:val="00AD7C72"/>
    <w:rsid w:val="00AE7096"/>
    <w:rsid w:val="00AF1680"/>
    <w:rsid w:val="00AF3E4B"/>
    <w:rsid w:val="00AF402B"/>
    <w:rsid w:val="00AF4CC4"/>
    <w:rsid w:val="00B03B51"/>
    <w:rsid w:val="00B065F5"/>
    <w:rsid w:val="00B07CEC"/>
    <w:rsid w:val="00B10A43"/>
    <w:rsid w:val="00B27A58"/>
    <w:rsid w:val="00B30795"/>
    <w:rsid w:val="00B32D08"/>
    <w:rsid w:val="00B37946"/>
    <w:rsid w:val="00B37DAE"/>
    <w:rsid w:val="00B41364"/>
    <w:rsid w:val="00B423F4"/>
    <w:rsid w:val="00B42939"/>
    <w:rsid w:val="00B45CA4"/>
    <w:rsid w:val="00B70B1A"/>
    <w:rsid w:val="00B80B84"/>
    <w:rsid w:val="00B834CF"/>
    <w:rsid w:val="00B86404"/>
    <w:rsid w:val="00B864C7"/>
    <w:rsid w:val="00B93193"/>
    <w:rsid w:val="00B963EB"/>
    <w:rsid w:val="00B96FD0"/>
    <w:rsid w:val="00BA373F"/>
    <w:rsid w:val="00BA78C9"/>
    <w:rsid w:val="00BB1F10"/>
    <w:rsid w:val="00BB6ACA"/>
    <w:rsid w:val="00BB6D93"/>
    <w:rsid w:val="00BC1F56"/>
    <w:rsid w:val="00BC31E4"/>
    <w:rsid w:val="00BC37C6"/>
    <w:rsid w:val="00BC54A6"/>
    <w:rsid w:val="00BC6219"/>
    <w:rsid w:val="00BD3FDB"/>
    <w:rsid w:val="00BD441A"/>
    <w:rsid w:val="00BE2242"/>
    <w:rsid w:val="00BF0014"/>
    <w:rsid w:val="00BF2459"/>
    <w:rsid w:val="00BF40EC"/>
    <w:rsid w:val="00BF46DB"/>
    <w:rsid w:val="00BF5F40"/>
    <w:rsid w:val="00BF622B"/>
    <w:rsid w:val="00C0415A"/>
    <w:rsid w:val="00C07AB2"/>
    <w:rsid w:val="00C121C4"/>
    <w:rsid w:val="00C20937"/>
    <w:rsid w:val="00C21B73"/>
    <w:rsid w:val="00C2518C"/>
    <w:rsid w:val="00C346AC"/>
    <w:rsid w:val="00C36754"/>
    <w:rsid w:val="00C42713"/>
    <w:rsid w:val="00C45C82"/>
    <w:rsid w:val="00C54F61"/>
    <w:rsid w:val="00C60D60"/>
    <w:rsid w:val="00C622A5"/>
    <w:rsid w:val="00C62820"/>
    <w:rsid w:val="00C73561"/>
    <w:rsid w:val="00C81526"/>
    <w:rsid w:val="00C82B1F"/>
    <w:rsid w:val="00C86A1D"/>
    <w:rsid w:val="00C938D3"/>
    <w:rsid w:val="00C970BD"/>
    <w:rsid w:val="00C9794D"/>
    <w:rsid w:val="00CA3F95"/>
    <w:rsid w:val="00CA4F7D"/>
    <w:rsid w:val="00CA63DC"/>
    <w:rsid w:val="00CA7397"/>
    <w:rsid w:val="00CB0563"/>
    <w:rsid w:val="00CB1515"/>
    <w:rsid w:val="00CC31A6"/>
    <w:rsid w:val="00CC67C3"/>
    <w:rsid w:val="00CC7149"/>
    <w:rsid w:val="00CD1ECC"/>
    <w:rsid w:val="00CD65A7"/>
    <w:rsid w:val="00CD7833"/>
    <w:rsid w:val="00CE4B5B"/>
    <w:rsid w:val="00CE60B8"/>
    <w:rsid w:val="00CF5E3C"/>
    <w:rsid w:val="00D01C06"/>
    <w:rsid w:val="00D03EA0"/>
    <w:rsid w:val="00D06E4F"/>
    <w:rsid w:val="00D245F3"/>
    <w:rsid w:val="00D24929"/>
    <w:rsid w:val="00D26145"/>
    <w:rsid w:val="00D35EE5"/>
    <w:rsid w:val="00D36D0C"/>
    <w:rsid w:val="00D37E75"/>
    <w:rsid w:val="00D40970"/>
    <w:rsid w:val="00D41C9C"/>
    <w:rsid w:val="00D43492"/>
    <w:rsid w:val="00D46E04"/>
    <w:rsid w:val="00D4783B"/>
    <w:rsid w:val="00D556DD"/>
    <w:rsid w:val="00D56E76"/>
    <w:rsid w:val="00D601E4"/>
    <w:rsid w:val="00D62DC8"/>
    <w:rsid w:val="00D76866"/>
    <w:rsid w:val="00D8188D"/>
    <w:rsid w:val="00D82823"/>
    <w:rsid w:val="00D85A14"/>
    <w:rsid w:val="00D91E78"/>
    <w:rsid w:val="00D928CF"/>
    <w:rsid w:val="00D92A5C"/>
    <w:rsid w:val="00D96058"/>
    <w:rsid w:val="00DA2D6C"/>
    <w:rsid w:val="00DA427C"/>
    <w:rsid w:val="00DA580F"/>
    <w:rsid w:val="00DA5E06"/>
    <w:rsid w:val="00DA6372"/>
    <w:rsid w:val="00DB1396"/>
    <w:rsid w:val="00DB2907"/>
    <w:rsid w:val="00DB3C58"/>
    <w:rsid w:val="00DB7121"/>
    <w:rsid w:val="00DC1990"/>
    <w:rsid w:val="00DC32D2"/>
    <w:rsid w:val="00DD2068"/>
    <w:rsid w:val="00DD283E"/>
    <w:rsid w:val="00DD3397"/>
    <w:rsid w:val="00DD5873"/>
    <w:rsid w:val="00DD7A94"/>
    <w:rsid w:val="00DE6530"/>
    <w:rsid w:val="00DE6BA4"/>
    <w:rsid w:val="00DE6F7D"/>
    <w:rsid w:val="00E01596"/>
    <w:rsid w:val="00E065BC"/>
    <w:rsid w:val="00E1375A"/>
    <w:rsid w:val="00E13906"/>
    <w:rsid w:val="00E15452"/>
    <w:rsid w:val="00E15A87"/>
    <w:rsid w:val="00E16A4F"/>
    <w:rsid w:val="00E201D7"/>
    <w:rsid w:val="00E20DC5"/>
    <w:rsid w:val="00E26E3F"/>
    <w:rsid w:val="00E26F56"/>
    <w:rsid w:val="00E454CE"/>
    <w:rsid w:val="00E45F15"/>
    <w:rsid w:val="00E47212"/>
    <w:rsid w:val="00E4759E"/>
    <w:rsid w:val="00E51185"/>
    <w:rsid w:val="00E521BA"/>
    <w:rsid w:val="00E54532"/>
    <w:rsid w:val="00E75209"/>
    <w:rsid w:val="00E8490B"/>
    <w:rsid w:val="00E87263"/>
    <w:rsid w:val="00E90645"/>
    <w:rsid w:val="00E94F80"/>
    <w:rsid w:val="00E97BA3"/>
    <w:rsid w:val="00EA4572"/>
    <w:rsid w:val="00EB0A05"/>
    <w:rsid w:val="00EB21A1"/>
    <w:rsid w:val="00EB6B4D"/>
    <w:rsid w:val="00EC3E08"/>
    <w:rsid w:val="00EC4360"/>
    <w:rsid w:val="00ED1544"/>
    <w:rsid w:val="00ED55E0"/>
    <w:rsid w:val="00ED648B"/>
    <w:rsid w:val="00EE189A"/>
    <w:rsid w:val="00EE4795"/>
    <w:rsid w:val="00EF00BE"/>
    <w:rsid w:val="00EF7BF3"/>
    <w:rsid w:val="00F0038B"/>
    <w:rsid w:val="00F103DF"/>
    <w:rsid w:val="00F152F2"/>
    <w:rsid w:val="00F20199"/>
    <w:rsid w:val="00F208BF"/>
    <w:rsid w:val="00F2197B"/>
    <w:rsid w:val="00F305D4"/>
    <w:rsid w:val="00F36F2E"/>
    <w:rsid w:val="00F4050B"/>
    <w:rsid w:val="00F42AE3"/>
    <w:rsid w:val="00F461D4"/>
    <w:rsid w:val="00F63852"/>
    <w:rsid w:val="00F657BA"/>
    <w:rsid w:val="00F7041D"/>
    <w:rsid w:val="00F723B3"/>
    <w:rsid w:val="00F72604"/>
    <w:rsid w:val="00F743D6"/>
    <w:rsid w:val="00F820BF"/>
    <w:rsid w:val="00F91D32"/>
    <w:rsid w:val="00F972AC"/>
    <w:rsid w:val="00FB0966"/>
    <w:rsid w:val="00FB453F"/>
    <w:rsid w:val="00FB50DD"/>
    <w:rsid w:val="00FB7F8A"/>
    <w:rsid w:val="00FC798B"/>
    <w:rsid w:val="00FF5C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38AB495C-6DAA-43F9-98EF-61B6C399A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D283E"/>
    <w:pPr>
      <w:numPr>
        <w:numId w:val="3"/>
      </w:numPr>
      <w:shd w:val="clear" w:color="auto" w:fill="BFBFBF" w:themeFill="background1" w:themeFillShade="BF"/>
      <w:spacing w:before="240"/>
      <w:jc w:val="left"/>
      <w:outlineLvl w:val="1"/>
    </w:pPr>
    <w:rPr>
      <w:b/>
      <w:smallCaps/>
      <w:spacing w:val="5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DD283E"/>
    <w:rPr>
      <w:b/>
      <w:smallCaps/>
      <w:spacing w:val="5"/>
      <w:sz w:val="28"/>
      <w:szCs w:val="28"/>
      <w:shd w:val="clear" w:color="auto" w:fill="BFBFBF" w:themeFill="background1" w:themeFillShade="BF"/>
      <w:lang w:val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Trameclaire-Accent12">
    <w:name w:val="Trame claire - Accent 12"/>
    <w:basedOn w:val="TableauNormal"/>
    <w:uiPriority w:val="60"/>
    <w:rsid w:val="00E0159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QuestionTP">
    <w:name w:val="Question TP"/>
    <w:basedOn w:val="Paragraphedeliste"/>
    <w:qFormat/>
    <w:rsid w:val="0092368D"/>
    <w:pPr>
      <w:numPr>
        <w:numId w:val="21"/>
      </w:numPr>
    </w:pPr>
    <w:rPr>
      <w:b/>
      <w:lang w:eastAsia="fr-FR"/>
    </w:rPr>
  </w:style>
  <w:style w:type="table" w:customStyle="1" w:styleId="Trameclaire-Accent13">
    <w:name w:val="Trame claire - Accent 13"/>
    <w:basedOn w:val="TableauNormal"/>
    <w:uiPriority w:val="60"/>
    <w:rsid w:val="00D62DC8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4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oter" Target="footer1.xm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13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16.png"/><Relationship Id="rId28" Type="http://schemas.openxmlformats.org/officeDocument/2006/relationships/header" Target="header4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footer" Target="footer2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4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41EB23-8D6D-474A-B604-F5F5611141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B2C966AB.dotm</Template>
  <TotalTime>3679</TotalTime>
  <Pages>7</Pages>
  <Words>1074</Words>
  <Characters>5907</Characters>
  <Application>Microsoft Office Word</Application>
  <DocSecurity>0</DocSecurity>
  <Lines>49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Xavier Pessoles</dc:creator>
  <cp:lastModifiedBy>ADMIN1</cp:lastModifiedBy>
  <cp:revision>267</cp:revision>
  <cp:lastPrinted>2014-12-04T13:57:00Z</cp:lastPrinted>
  <dcterms:created xsi:type="dcterms:W3CDTF">2011-09-14T14:23:00Z</dcterms:created>
  <dcterms:modified xsi:type="dcterms:W3CDTF">2014-12-05T16:16:00Z</dcterms:modified>
</cp:coreProperties>
</file>